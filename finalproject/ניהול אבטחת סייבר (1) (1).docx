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1FAA925F" w14:textId="08A0C35E" w:rsidR="00C6554A" w:rsidRPr="00690E5F" w:rsidRDefault="000918F3" w:rsidP="000918F3">
      <w:pPr>
        <w:pStyle w:val="Photo"/>
        <w:bidi/>
        <w:jc w:val="both"/>
        <w:rPr>
          <w:rFonts w:ascii="David" w:hAnsi="David" w:cs="David"/>
          <w:b/>
          <w:bCs/>
          <w:color w:val="1AB39F" w:themeColor="accent6"/>
          <w:sz w:val="78"/>
          <w:szCs w:val="40"/>
          <w:rtl/>
          <w:lang w:val="en-GB" w:bidi="he-IL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51CA801" wp14:editId="4810CBD5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768975" cy="3267075"/>
                <wp:effectExtent l="0" t="0" r="22225" b="28575"/>
                <wp:wrapTopAndBottom/>
                <wp:docPr id="33" name="קבוצה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3267075"/>
                          <a:chOff x="0" y="0"/>
                          <a:chExt cx="5768975" cy="3261868"/>
                        </a:xfrm>
                      </wpg:grpSpPr>
                      <pic:pic xmlns:pic="http://schemas.openxmlformats.org/drawingml/2006/picture">
                        <pic:nvPicPr>
                          <pic:cNvPr id="35" name="object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3053" y="0"/>
                            <a:ext cx="1254467" cy="190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object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1641" y="693928"/>
                            <a:ext cx="2377948" cy="2294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object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5089" y="857378"/>
                            <a:ext cx="1987550" cy="2141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object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536" y="2353818"/>
                            <a:ext cx="3877691" cy="90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object 8"/>
                        <wps:cNvSpPr/>
                        <wps:spPr>
                          <a:xfrm>
                            <a:off x="0" y="3261868"/>
                            <a:ext cx="5768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>
                                <a:moveTo>
                                  <a:pt x="0" y="0"/>
                                </a:moveTo>
                                <a:lnTo>
                                  <a:pt x="5768848" y="0"/>
                                </a:lnTo>
                              </a:path>
                            </a:pathLst>
                          </a:custGeom>
                          <a:ln w="9534">
                            <a:solidFill>
                              <a:srgbClr val="00AC4F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F178D" id="קבוצה 33" o:spid="_x0000_s1026" style="position:absolute;margin-left:0;margin-top:.1pt;width:454.25pt;height:257.25pt;z-index:251672576" coordsize="57689,32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25830;width:12545;height:19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">
                  <v:imagedata r:id="rId12" o:title=""/>
                </v:shape>
                <v:shape id="object 5" o:spid="_x0000_s1028" type="#_x0000_t75" style="position:absolute;left:11916;top:6939;width:23779;height:2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">
                  <v:imagedata r:id="rId13" o:title=""/>
                </v:shape>
                <v:shape id="object 6" o:spid="_x0000_s1029" type="#_x0000_t75" style="position:absolute;left:31250;top:8573;width:19876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">
                  <v:imagedata r:id="rId14" o:title=""/>
                </v:shape>
                <v:shape id="object 7" o:spid="_x0000_s1030" type="#_x0000_t75" style="position:absolute;left:11215;top:23538;width:38777;height: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">
                  <v:imagedata r:id="rId15" o:title=""/>
                </v:shape>
                <v:shape id="object 8" o:spid="_x0000_s1031" style="position:absolute;top:32618;width:57689;height:0;visibility:visible;mso-wrap-style:square;v-text-anchor:top" coordsize="57689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" path="m,l5768848,e" filled="f" strokecolor="#00ac4f" strokeweight=".26483mm">
                  <v:path arrowok="t"/>
                </v:shape>
                <w10:wrap type="topAndBottom"/>
              </v:group>
            </w:pict>
          </mc:Fallback>
        </mc:AlternateContent>
      </w:r>
      <w:bookmarkEnd w:id="0"/>
      <w:bookmarkEnd w:id="1"/>
      <w:bookmarkEnd w:id="2"/>
      <w:bookmarkEnd w:id="3"/>
      <w:bookmarkEnd w:id="4"/>
      <w:r w:rsidR="005328FF" w:rsidRPr="00690E5F">
        <w:rPr>
          <w:rFonts w:ascii="David" w:hAnsi="David" w:cs="David"/>
          <w:b/>
          <w:bCs/>
          <w:color w:val="1AB39F" w:themeColor="accent6"/>
          <w:sz w:val="78"/>
          <w:szCs w:val="40"/>
          <w:rtl/>
          <w:lang w:val="en-GB" w:bidi="he-IL"/>
        </w:rPr>
        <w:t>ניהול אבטחת סייבר – פרוייקט גמר</w:t>
      </w:r>
    </w:p>
    <w:p w14:paraId="4DCE4D7A" w14:textId="77777777" w:rsidR="00690E5F" w:rsidRDefault="00690E5F" w:rsidP="00E90B77">
      <w:pPr>
        <w:pStyle w:val="a7"/>
        <w:bidi/>
        <w:jc w:val="both"/>
        <w:rPr>
          <w:rFonts w:ascii="David" w:hAnsi="David" w:cs="David"/>
          <w:sz w:val="44"/>
          <w:szCs w:val="40"/>
          <w:rtl/>
          <w:lang w:bidi="he-IL"/>
        </w:rPr>
      </w:pPr>
    </w:p>
    <w:p w14:paraId="6B8159BD" w14:textId="77777777" w:rsidR="00690E5F" w:rsidRDefault="00690E5F" w:rsidP="00E90B77">
      <w:pPr>
        <w:pStyle w:val="a7"/>
        <w:bidi/>
        <w:jc w:val="both"/>
        <w:rPr>
          <w:rFonts w:ascii="David" w:hAnsi="David" w:cs="David"/>
          <w:sz w:val="44"/>
          <w:szCs w:val="40"/>
          <w:rtl/>
          <w:lang w:bidi="he-IL"/>
        </w:rPr>
      </w:pPr>
    </w:p>
    <w:p w14:paraId="6DBDF8A3" w14:textId="7E7F0F78" w:rsidR="00C6554A" w:rsidRPr="005328FF" w:rsidRDefault="005328FF" w:rsidP="00E90B77">
      <w:pPr>
        <w:pStyle w:val="a7"/>
        <w:bidi/>
        <w:rPr>
          <w:rFonts w:ascii="David" w:hAnsi="David" w:cs="David"/>
          <w:sz w:val="44"/>
          <w:szCs w:val="40"/>
        </w:rPr>
      </w:pPr>
      <w:r w:rsidRPr="005328FF">
        <w:rPr>
          <w:rFonts w:ascii="David" w:hAnsi="David" w:cs="David"/>
          <w:sz w:val="44"/>
          <w:szCs w:val="40"/>
          <w:rtl/>
          <w:lang w:bidi="he-IL"/>
        </w:rPr>
        <w:t>מגישים – בר בנילוש, יותם פב ושמעון דסטה</w:t>
      </w:r>
    </w:p>
    <w:p w14:paraId="319F38CE" w14:textId="3189B76C" w:rsidR="00366B70" w:rsidRDefault="005328FF" w:rsidP="00E90B77">
      <w:pPr>
        <w:pStyle w:val="ContactInfo"/>
        <w:bidi/>
        <w:rPr>
          <w:rFonts w:ascii="David" w:hAnsi="David" w:cs="David"/>
          <w:sz w:val="40"/>
          <w:szCs w:val="40"/>
          <w:rtl/>
        </w:rPr>
      </w:pPr>
      <w:r w:rsidRPr="005328FF">
        <w:rPr>
          <w:rFonts w:ascii="David" w:hAnsi="David" w:cs="David"/>
          <w:sz w:val="40"/>
          <w:szCs w:val="40"/>
          <w:rtl/>
          <w:lang w:bidi="he-IL"/>
        </w:rPr>
        <w:t>איסתא</w:t>
      </w:r>
      <w:r w:rsidR="00C6554A" w:rsidRPr="005328FF">
        <w:rPr>
          <w:rFonts w:ascii="David" w:hAnsi="David" w:cs="David"/>
          <w:sz w:val="40"/>
          <w:szCs w:val="40"/>
        </w:rPr>
        <w:t xml:space="preserve"> | </w:t>
      </w:r>
      <w:r w:rsidRPr="005328FF">
        <w:rPr>
          <w:rFonts w:ascii="David" w:hAnsi="David" w:cs="David"/>
          <w:sz w:val="40"/>
          <w:szCs w:val="40"/>
          <w:rtl/>
          <w:lang w:bidi="he-IL"/>
        </w:rPr>
        <w:t>ניהול אבטחת סייבר</w:t>
      </w:r>
      <w:r w:rsidR="00C6554A" w:rsidRPr="005328FF">
        <w:rPr>
          <w:rFonts w:ascii="David" w:hAnsi="David" w:cs="David"/>
          <w:sz w:val="40"/>
          <w:szCs w:val="40"/>
        </w:rPr>
        <w:t xml:space="preserve"> | </w:t>
      </w:r>
      <w:r w:rsidRPr="005328FF">
        <w:rPr>
          <w:rFonts w:ascii="David" w:hAnsi="David" w:cs="David"/>
          <w:sz w:val="40"/>
          <w:szCs w:val="40"/>
          <w:rtl/>
          <w:lang w:bidi="he-IL"/>
        </w:rPr>
        <w:t>סמסטר ב' 2020</w:t>
      </w:r>
    </w:p>
    <w:p w14:paraId="39F61B7F" w14:textId="0B4E6D60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5AC6A5C2" w14:textId="11D1F1ED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3E3ABA89" w14:textId="6E12DE67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4EAFDF1" w14:textId="261CEF61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3F181423" w14:textId="19C94986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5A16661B" w14:textId="472050E7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3DCC8A3B" w14:textId="6ADFCAE1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26770497" w14:textId="3EF7C93B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2EFB500" w14:textId="00FF8F4E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7294FB1" w14:textId="36E32786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370060A" w14:textId="3BA4769D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2F673BBB" w14:textId="266B2E7B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78E2EB56" w14:textId="346B4D76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13876E3A" w14:textId="4D9C700D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0583796B" w14:textId="1FD5B76B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4EA4A87" w14:textId="77777777" w:rsidR="005423EB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sdt>
      <w:sdtPr>
        <w:rPr>
          <w:rFonts w:asciiTheme="minorHAnsi" w:eastAsiaTheme="minorHAnsi" w:hAnsiTheme="minorHAnsi" w:cstheme="minorBidi"/>
          <w:b/>
          <w:bCs/>
          <w:color w:val="595959" w:themeColor="text1" w:themeTint="A6"/>
          <w:sz w:val="52"/>
          <w:szCs w:val="52"/>
          <w:rtl/>
        </w:rPr>
        <w:id w:val="-200049900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171E28EF" w14:textId="04BB3209" w:rsidR="00690E5F" w:rsidRPr="00690E5F" w:rsidRDefault="00690E5F" w:rsidP="00E90B77">
          <w:pPr>
            <w:pStyle w:val="aff7"/>
            <w:bidi/>
            <w:rPr>
              <w:rFonts w:ascii="David" w:hAnsi="David" w:cs="David"/>
              <w:b/>
              <w:bCs/>
              <w:color w:val="1AB39F" w:themeColor="accent6"/>
              <w:sz w:val="52"/>
              <w:szCs w:val="52"/>
              <w:rtl/>
              <w:lang w:bidi="he-IL"/>
            </w:rPr>
          </w:pPr>
          <w:r w:rsidRPr="00690E5F">
            <w:rPr>
              <w:rFonts w:ascii="David" w:hAnsi="David" w:cs="David"/>
              <w:b/>
              <w:bCs/>
              <w:color w:val="1AB39F" w:themeColor="accent6"/>
              <w:sz w:val="52"/>
              <w:szCs w:val="52"/>
              <w:rtl/>
              <w:lang w:bidi="he-IL"/>
            </w:rPr>
            <w:t>תוכן עניינים</w:t>
          </w:r>
        </w:p>
        <w:p w14:paraId="1C7B273D" w14:textId="77777777" w:rsidR="00690E5F" w:rsidRPr="00690E5F" w:rsidRDefault="00690E5F" w:rsidP="00E90B77">
          <w:pPr>
            <w:bidi/>
            <w:rPr>
              <w:rFonts w:ascii="David" w:hAnsi="David" w:cs="David"/>
              <w:sz w:val="28"/>
              <w:szCs w:val="28"/>
              <w:lang w:bidi="he-IL"/>
            </w:rPr>
          </w:pPr>
        </w:p>
        <w:p w14:paraId="5B0AE6BD" w14:textId="0727D4BD" w:rsidR="00690E5F" w:rsidRPr="00690E5F" w:rsidRDefault="00690E5F" w:rsidP="00E90B77">
          <w:pPr>
            <w:pStyle w:val="TOC1"/>
            <w:bidi/>
            <w:rPr>
              <w:rFonts w:ascii="David" w:hAnsi="David" w:cs="David"/>
              <w:sz w:val="28"/>
              <w:szCs w:val="28"/>
            </w:rPr>
          </w:pP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תוכן עניינים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Pr="00690E5F">
            <w:rPr>
              <w:rFonts w:ascii="David" w:hAnsi="David" w:cs="David"/>
              <w:b/>
              <w:bCs/>
              <w:sz w:val="28"/>
              <w:szCs w:val="28"/>
            </w:rPr>
            <w:t>1</w:t>
          </w:r>
        </w:p>
        <w:p w14:paraId="2D5E5E5C" w14:textId="7F1F4C87" w:rsidR="00690E5F" w:rsidRPr="00690E5F" w:rsidRDefault="00690E5F" w:rsidP="00E90B77">
          <w:pPr>
            <w:pStyle w:val="TOC1"/>
            <w:bidi/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</w:pP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תיאור הארגון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2</w:t>
          </w:r>
        </w:p>
        <w:p w14:paraId="08CF2D9D" w14:textId="041D97B0" w:rsidR="00690E5F" w:rsidRPr="00690E5F" w:rsidRDefault="00690E5F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מבנה הארגון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3</w:t>
          </w:r>
        </w:p>
        <w:p w14:paraId="051E57DA" w14:textId="032A5AEC" w:rsidR="00690E5F" w:rsidRPr="00690E5F" w:rsidRDefault="00690E5F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 xml:space="preserve">מערכות </w:t>
          </w:r>
          <w:r w:rsidRPr="00690E5F">
            <w:rPr>
              <w:rFonts w:ascii="David" w:hAnsi="David" w:cs="David"/>
              <w:b/>
              <w:bCs/>
              <w:sz w:val="28"/>
              <w:szCs w:val="28"/>
              <w:lang w:bidi="he-IL"/>
            </w:rPr>
            <w:t>IT</w:t>
          </w: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 xml:space="preserve"> ו-</w:t>
          </w:r>
          <w:r w:rsidRPr="00690E5F">
            <w:rPr>
              <w:rFonts w:ascii="David" w:hAnsi="David" w:cs="David"/>
              <w:b/>
              <w:bCs/>
              <w:sz w:val="28"/>
              <w:szCs w:val="28"/>
              <w:lang w:bidi="he-IL"/>
            </w:rPr>
            <w:t>IS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5</w:t>
          </w:r>
        </w:p>
        <w:p w14:paraId="693DC798" w14:textId="068FAB9A" w:rsidR="00690E5F" w:rsidRPr="00690E5F" w:rsidRDefault="00690E5F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ארכיטקטורה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6</w:t>
          </w:r>
        </w:p>
        <w:p w14:paraId="75CEC085" w14:textId="02C55B43" w:rsidR="00690E5F" w:rsidRPr="00690E5F" w:rsidRDefault="007C2FE5" w:rsidP="00E90B77">
          <w:pPr>
            <w:pStyle w:val="TOC1"/>
            <w:bidi/>
            <w:rPr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 xml:space="preserve">ניתוח </w:t>
          </w:r>
          <w:r w:rsidR="00690E5F"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סיכונים</w:t>
          </w:r>
          <w:r w:rsidR="00690E5F"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690E5F"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8</w:t>
          </w:r>
        </w:p>
        <w:p w14:paraId="1028ACCD" w14:textId="4504AD84" w:rsidR="007C2FE5" w:rsidRPr="00690E5F" w:rsidRDefault="007C2FE5" w:rsidP="00E90B77">
          <w:pPr>
            <w:pStyle w:val="TOC1"/>
            <w:bidi/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רשימת נכסים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9B0E54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8</w:t>
          </w:r>
        </w:p>
        <w:p w14:paraId="7998865B" w14:textId="052E10F9" w:rsidR="007C2FE5" w:rsidRPr="00690E5F" w:rsidRDefault="007C2FE5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רשימת איומים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9B0E54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9</w:t>
          </w:r>
        </w:p>
        <w:p w14:paraId="6B674E1D" w14:textId="1EBAA7FD" w:rsidR="007C2FE5" w:rsidRPr="00690E5F" w:rsidRDefault="007C2FE5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lang w:bidi="he-IL"/>
            </w:rPr>
            <w:t>RISK REGISTER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312E6D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9</w:t>
          </w:r>
        </w:p>
        <w:p w14:paraId="752C8E84" w14:textId="36BF0562" w:rsidR="007C2FE5" w:rsidRPr="00690E5F" w:rsidRDefault="007C2FE5" w:rsidP="00E90B77">
          <w:pPr>
            <w:pStyle w:val="TOC1"/>
            <w:bidi/>
            <w:rPr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נספח דירוג של טבלת סיכונים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312E6D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11</w:t>
          </w:r>
        </w:p>
        <w:p w14:paraId="347BF793" w14:textId="6AB33543" w:rsidR="007C2FE5" w:rsidRPr="00690E5F" w:rsidRDefault="007C2FE5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 w:rsidRPr="00690E5F">
            <w:rPr>
              <w:rFonts w:ascii="David" w:hAnsi="David" w:cs="David"/>
              <w:b/>
              <w:bCs/>
              <w:sz w:val="28"/>
              <w:szCs w:val="28"/>
              <w:rtl/>
              <w:lang w:bidi="he-IL"/>
            </w:rPr>
            <w:t>מ</w:t>
          </w: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ודל אבטחה פיזית לארגון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312E6D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12</w:t>
          </w:r>
        </w:p>
        <w:p w14:paraId="12D5A409" w14:textId="472D64FF" w:rsidR="007C2FE5" w:rsidRPr="00690E5F" w:rsidRDefault="007C2FE5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אבטחת הגורם האנושי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312E6D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1</w:t>
          </w:r>
          <w:r w:rsidR="005C4D5C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2</w:t>
          </w:r>
        </w:p>
        <w:p w14:paraId="06BF5CF8" w14:textId="782F5663" w:rsidR="009B0E54" w:rsidRPr="00690E5F" w:rsidRDefault="009B0E54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החקיקה הרלוונטית לארגון הנבחר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5C4D5C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15</w:t>
          </w:r>
        </w:p>
        <w:p w14:paraId="2146D00D" w14:textId="3B4D6CA3" w:rsidR="009B0E54" w:rsidRPr="00690E5F" w:rsidRDefault="009B0E54" w:rsidP="00E90B77">
          <w:pPr>
            <w:pStyle w:val="TOC1"/>
            <w:bidi/>
            <w:rPr>
              <w:rFonts w:ascii="David" w:hAnsi="David" w:cs="David"/>
              <w:sz w:val="28"/>
              <w:szCs w:val="28"/>
              <w:lang w:bidi="he-IL"/>
            </w:rPr>
          </w:pPr>
          <w:r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מקורות וביבליוגרפיה</w:t>
          </w:r>
          <w:r w:rsidRPr="00690E5F">
            <w:rPr>
              <w:rFonts w:ascii="David" w:hAnsi="David" w:cs="David"/>
              <w:sz w:val="28"/>
              <w:szCs w:val="28"/>
            </w:rPr>
            <w:ptab w:relativeTo="margin" w:alignment="right" w:leader="dot"/>
          </w:r>
          <w:r w:rsidR="005C4D5C">
            <w:rPr>
              <w:rFonts w:ascii="David" w:hAnsi="David" w:cs="David" w:hint="cs"/>
              <w:b/>
              <w:bCs/>
              <w:sz w:val="28"/>
              <w:szCs w:val="28"/>
              <w:rtl/>
              <w:lang w:bidi="he-IL"/>
            </w:rPr>
            <w:t>16</w:t>
          </w:r>
        </w:p>
        <w:p w14:paraId="16D50244" w14:textId="6B30476A" w:rsidR="00690E5F" w:rsidRPr="00690E5F" w:rsidRDefault="00FF104E" w:rsidP="00E90B77">
          <w:pPr>
            <w:bidi/>
            <w:rPr>
              <w:sz w:val="28"/>
              <w:szCs w:val="28"/>
            </w:rPr>
          </w:pPr>
        </w:p>
      </w:sdtContent>
    </w:sdt>
    <w:p w14:paraId="5ECB45B1" w14:textId="5092E429" w:rsidR="00A534C1" w:rsidRPr="00F51101" w:rsidRDefault="00A534C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18CB367D" w14:textId="46F6155A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99E0385" w14:textId="6DF9FFBF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2AD53AF3" w14:textId="514339CB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1B0CFF75" w14:textId="5CB0F5C2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0BD0ED8B" w14:textId="6935ADB5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B55EC25" w14:textId="3A5116CB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53E42AEF" w14:textId="734FEDB6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5C5F459E" w14:textId="4DFEAAD2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3DEC0DC2" w14:textId="23D8B2A8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B4A8F14" w14:textId="065FC703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23628247" w14:textId="152C9C83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B7D0256" w14:textId="35CF98A6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781FF86F" w14:textId="7D8ABC3F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E64BBE4" w14:textId="0988EF2D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54C408D" w14:textId="39554BB2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1845C9C7" w14:textId="485A902A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55596FED" w14:textId="6327BAAD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0631680D" w14:textId="30716F19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0ABFEAA7" w14:textId="7F99B09A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618FD08" w14:textId="47AFE3C3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1C19119" w14:textId="39E83D15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1D7C0FAB" w14:textId="3B71E013" w:rsidR="00F51101" w:rsidRDefault="00F5110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4E465B5F" w14:textId="77777777" w:rsidR="00A534C1" w:rsidRDefault="00A534C1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32901F14" w14:textId="4FBC9E14" w:rsidR="00D454C5" w:rsidRPr="00D454C5" w:rsidRDefault="00D454C5" w:rsidP="00E90B77">
      <w:pPr>
        <w:pStyle w:val="ContactInfo"/>
        <w:bidi/>
        <w:ind w:left="360"/>
        <w:rPr>
          <w:rFonts w:ascii="David" w:hAnsi="David" w:cs="David"/>
          <w:b/>
          <w:bCs/>
          <w:sz w:val="28"/>
          <w:szCs w:val="28"/>
          <w:u w:val="single"/>
          <w:lang w:bidi="he-IL"/>
        </w:rPr>
      </w:pPr>
      <w:r w:rsidRPr="00D454C5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חלק א' </w:t>
      </w:r>
      <w:r w:rsidRPr="00D454C5"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  <w:t>–</w:t>
      </w:r>
      <w:r w:rsidRPr="00D454C5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 תיאור הארגון</w:t>
      </w:r>
    </w:p>
    <w:p w14:paraId="46D805E4" w14:textId="495A9197" w:rsidR="00A534C1" w:rsidRDefault="003C4B44" w:rsidP="00E90B77">
      <w:pPr>
        <w:pStyle w:val="ContactInfo"/>
        <w:numPr>
          <w:ilvl w:val="0"/>
          <w:numId w:val="17"/>
        </w:numPr>
        <w:bidi/>
        <w:jc w:val="both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תיאור הארגון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2EF72ADC" w14:textId="77777777" w:rsidR="003C4B44" w:rsidRDefault="003C4B44" w:rsidP="00E90B77">
      <w:pPr>
        <w:bidi/>
        <w:spacing w:before="0" w:after="160" w:line="259" w:lineRule="auto"/>
        <w:ind w:left="720"/>
        <w:jc w:val="both"/>
      </w:pPr>
    </w:p>
    <w:p w14:paraId="68AA05F9" w14:textId="76051887" w:rsidR="003C4B44" w:rsidRPr="00EC36F6" w:rsidRDefault="003C4B44" w:rsidP="00E90B77">
      <w:pPr>
        <w:pStyle w:val="aff6"/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lang w:bidi="he-IL"/>
        </w:rPr>
      </w:pPr>
      <w:r w:rsidRPr="00EC36F6">
        <w:rPr>
          <w:rFonts w:ascii="David" w:hAnsi="David" w:cs="David"/>
          <w:sz w:val="28"/>
          <w:szCs w:val="28"/>
          <w:rtl/>
        </w:rPr>
        <w:t>רקע: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Pr="00EC36F6">
        <w:rPr>
          <w:rFonts w:ascii="David" w:hAnsi="David" w:cs="David"/>
          <w:sz w:val="28"/>
          <w:szCs w:val="28"/>
          <w:rtl/>
        </w:rPr>
        <w:t>קבוצת איסתא נולדה בשנת 1956 היא מקבוצות התיירות הוותיקות בישראל. איסתא משווקת מוצרי תיירות, בהם טיסות, מלונות והשכרות רכב</w:t>
      </w:r>
      <w:r w:rsidR="00EC36F6">
        <w:rPr>
          <w:rFonts w:ascii="David" w:hAnsi="David" w:cs="David" w:hint="cs"/>
          <w:sz w:val="28"/>
          <w:szCs w:val="28"/>
          <w:rtl/>
          <w:lang w:bidi="he-IL"/>
        </w:rPr>
        <w:t xml:space="preserve">. </w:t>
      </w:r>
      <w:r w:rsidR="00CD5066">
        <w:rPr>
          <w:rFonts w:ascii="David" w:hAnsi="David" w:cs="David" w:hint="cs"/>
          <w:sz w:val="28"/>
          <w:szCs w:val="28"/>
          <w:rtl/>
          <w:lang w:bidi="he-IL"/>
        </w:rPr>
        <w:t>בראש הקבוצה נמצאת החברה הציבורית איסתא ליינס בע"מ, לה מספר חברות בנות ה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עוסקות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בתחום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התיירות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ובראשן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ישראל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המונה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45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סניפים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נכון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לשנת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2014.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בין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החברות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הבנות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בקבוצת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ליינס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נכללות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החברות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אמריקן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אקספרס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טרוול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ישראל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וואלה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טורס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נופש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ישיר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ספורט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אורטל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סטייל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אקדמי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טרוול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נכסים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ומלונות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="00CD5066" w:rsidRPr="00CD5066">
        <w:rPr>
          <w:rFonts w:ascii="David" w:hAnsi="David" w:cs="David" w:hint="cs"/>
          <w:sz w:val="28"/>
          <w:szCs w:val="28"/>
          <w:rtl/>
          <w:lang w:bidi="he-IL"/>
        </w:rPr>
        <w:t>ועוד</w:t>
      </w:r>
      <w:r w:rsidR="00CD5066" w:rsidRPr="00CD5066">
        <w:rPr>
          <w:rFonts w:ascii="David" w:hAnsi="David" w:cs="David"/>
          <w:sz w:val="28"/>
          <w:szCs w:val="28"/>
          <w:rtl/>
          <w:lang w:bidi="he-IL"/>
        </w:rPr>
        <w:t>.</w:t>
      </w:r>
    </w:p>
    <w:p w14:paraId="5DB405DC" w14:textId="6979C0A3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>תחום פעילות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: </w:t>
      </w:r>
      <w:r w:rsidR="00CD5066">
        <w:rPr>
          <w:rFonts w:ascii="David" w:hAnsi="David" w:cs="David" w:hint="cs"/>
          <w:sz w:val="28"/>
          <w:szCs w:val="28"/>
          <w:rtl/>
          <w:lang w:bidi="he-IL"/>
        </w:rPr>
        <w:t>מספר אתרי אינטרנט שנמצאים בפעילות כולל שירותים לחברות אחרות, אפלקציות מובייל, מוקד שירות טלפוני.</w:t>
      </w:r>
    </w:p>
    <w:p w14:paraId="5E51B20B" w14:textId="01E4CC0B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 xml:space="preserve">מספר עובדים: </w:t>
      </w:r>
      <w:r w:rsidR="00CD5066">
        <w:rPr>
          <w:rFonts w:ascii="David" w:hAnsi="David" w:cs="David" w:hint="cs"/>
          <w:sz w:val="28"/>
          <w:szCs w:val="28"/>
          <w:rtl/>
          <w:lang w:bidi="he-IL"/>
        </w:rPr>
        <w:t>בחברה מועסקים מעל ל-1000 עובדים שהם כ-35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% </w:t>
      </w:r>
      <w:r w:rsidR="00CD5066">
        <w:rPr>
          <w:rFonts w:ascii="David" w:hAnsi="David" w:cs="David" w:hint="cs"/>
          <w:sz w:val="28"/>
          <w:szCs w:val="28"/>
          <w:rtl/>
          <w:lang w:bidi="he-IL"/>
        </w:rPr>
        <w:t>מהמועסקים בענף זה.</w:t>
      </w:r>
    </w:p>
    <w:p w14:paraId="7F284A20" w14:textId="49930A41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>גודל: איסתא ישראל היא רשת הנסיעות הגדולה בישרא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ל </w:t>
      </w:r>
      <w:r w:rsidRPr="00EC36F6">
        <w:rPr>
          <w:rFonts w:ascii="David" w:hAnsi="David" w:cs="David"/>
          <w:sz w:val="28"/>
          <w:szCs w:val="28"/>
          <w:rtl/>
        </w:rPr>
        <w:t>עם 45 סניפים, מתוכם 10 סניפים בתוך האוניברסיטאות והמכללות ברחבי הארץ. בנוסף, לאיסתא למעלה מ-400  יועצי נסיעות מקצועיים ומיומנים היושבים בסניפים השונים ובמוקד הטלפוני ומוכנים לתת את המענה הטוב ביותר לכל לקוח.</w:t>
      </w:r>
    </w:p>
    <w:p w14:paraId="47B0B0AD" w14:textId="29482F79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>מוצרים:</w:t>
      </w:r>
      <w:r w:rsidR="0008487B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Pr="00EC36F6">
        <w:rPr>
          <w:rFonts w:ascii="David" w:hAnsi="David" w:cs="David"/>
          <w:sz w:val="28"/>
          <w:szCs w:val="28"/>
          <w:rtl/>
        </w:rPr>
        <w:t>איסתא ישראל מעניקה</w:t>
      </w:r>
      <w:r w:rsidR="0008487B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Pr="00EC36F6">
        <w:rPr>
          <w:rFonts w:ascii="David" w:hAnsi="David" w:cs="David"/>
          <w:sz w:val="28"/>
          <w:szCs w:val="28"/>
          <w:rtl/>
        </w:rPr>
        <w:t>שירו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>תי ת</w:t>
      </w:r>
      <w:r w:rsidRPr="00EC36F6">
        <w:rPr>
          <w:rFonts w:ascii="David" w:hAnsi="David" w:cs="David"/>
          <w:sz w:val="28"/>
          <w:szCs w:val="28"/>
          <w:rtl/>
        </w:rPr>
        <w:t xml:space="preserve">יירות יוצאת ותיירות פנים כולל טיסות סדירות, טיסות שכר, חבילות נופש, טיולים מאורגנים, חופשות סקי, ספורט ומוזיקה ובנוסף, שירותים משלימים כגון בתי מלון, השכרות רכב, ויזות, וכרטיסי סטודנט. </w:t>
      </w:r>
    </w:p>
    <w:p w14:paraId="6076AAD9" w14:textId="6AE09451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>ענף ומקום בשוק: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Pr="00EC36F6">
        <w:rPr>
          <w:rFonts w:ascii="David" w:hAnsi="David" w:cs="David"/>
          <w:sz w:val="28"/>
          <w:szCs w:val="28"/>
          <w:rtl/>
        </w:rPr>
        <w:t>ענף התיירות מאופיין בתחרות גבוהה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 וכלל מאות חברות.</w:t>
      </w:r>
      <w:r w:rsidRPr="00EC36F6">
        <w:rPr>
          <w:rFonts w:ascii="David" w:hAnsi="David" w:cs="David"/>
          <w:sz w:val="28"/>
          <w:szCs w:val="28"/>
          <w:rtl/>
        </w:rPr>
        <w:t xml:space="preserve"> </w:t>
      </w:r>
      <w:r w:rsidR="00857245">
        <w:rPr>
          <w:rFonts w:ascii="David" w:hAnsi="David" w:cs="David" w:hint="cs"/>
          <w:sz w:val="28"/>
          <w:szCs w:val="28"/>
          <w:rtl/>
          <w:lang w:bidi="he-IL"/>
        </w:rPr>
        <w:t xml:space="preserve">כיום איסתא מדורגת </w:t>
      </w:r>
      <w:r w:rsidR="001272D9">
        <w:rPr>
          <w:rFonts w:ascii="David" w:hAnsi="David" w:cs="David" w:hint="cs"/>
          <w:sz w:val="28"/>
          <w:szCs w:val="28"/>
          <w:rtl/>
          <w:lang w:bidi="he-IL"/>
        </w:rPr>
        <w:t>במקום הראשון מבין חברות התיירות הישראליות מבחינת כמות עובדים, שווי ואחוז השוק בו היא מחזיקה.</w:t>
      </w:r>
    </w:p>
    <w:p w14:paraId="4385240B" w14:textId="7536EEC3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>מתחרים: עיקר התחרות של החברה הינה מול חברות כגון אופיר טורס, הדקה ה- 90 והשטיח המעופף</w:t>
      </w:r>
      <w:r w:rsidR="001272D9"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65C49256" w14:textId="0237AA64" w:rsidR="003C4B44" w:rsidRPr="00EC36F6" w:rsidRDefault="003C4B44" w:rsidP="00E90B77">
      <w:pPr>
        <w:numPr>
          <w:ilvl w:val="0"/>
          <w:numId w:val="19"/>
        </w:numPr>
        <w:bidi/>
        <w:spacing w:before="0" w:after="160" w:line="259" w:lineRule="auto"/>
        <w:jc w:val="both"/>
        <w:rPr>
          <w:rFonts w:ascii="David" w:hAnsi="David" w:cs="David"/>
          <w:sz w:val="28"/>
          <w:szCs w:val="28"/>
          <w:rtl/>
        </w:rPr>
      </w:pPr>
      <w:r w:rsidRPr="00EC36F6">
        <w:rPr>
          <w:rFonts w:ascii="David" w:hAnsi="David" w:cs="David"/>
          <w:sz w:val="28"/>
          <w:szCs w:val="28"/>
          <w:rtl/>
        </w:rPr>
        <w:t>מיקום גיאוגרפי: לחברה 39 סניפים הפרוסים ברחבי ישראל ומשרדי החברה ממוקמים בבית איסתא, ברחוב מנורת המאור 8 ,תל אביב.</w:t>
      </w:r>
    </w:p>
    <w:p w14:paraId="412ECD00" w14:textId="77777777" w:rsidR="003C4B44" w:rsidRDefault="003C4B44" w:rsidP="00E90B77">
      <w:pPr>
        <w:bidi/>
        <w:jc w:val="both"/>
        <w:rPr>
          <w:rtl/>
        </w:rPr>
      </w:pPr>
    </w:p>
    <w:p w14:paraId="43C7348B" w14:textId="77777777" w:rsidR="003C4B44" w:rsidRDefault="003C4B44" w:rsidP="00E90B77">
      <w:pPr>
        <w:pStyle w:val="ContactInfo"/>
        <w:bidi/>
        <w:ind w:left="1080"/>
        <w:jc w:val="both"/>
        <w:rPr>
          <w:rFonts w:ascii="David" w:hAnsi="David" w:cs="David"/>
          <w:sz w:val="28"/>
          <w:szCs w:val="28"/>
          <w:rtl/>
        </w:rPr>
      </w:pPr>
    </w:p>
    <w:p w14:paraId="1B568AB6" w14:textId="6214179F" w:rsidR="003C4B44" w:rsidRDefault="003C4B44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37DB25C0" w14:textId="6D43FB4F" w:rsidR="003C4B44" w:rsidRDefault="003C4B44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40CE741" w14:textId="5E1095A2" w:rsidR="003C4B44" w:rsidRDefault="003C4B44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5D12C5F8" w14:textId="77777777" w:rsidR="003C4B44" w:rsidRDefault="003C4B44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C29AC0F" w14:textId="4525C99F" w:rsidR="003C4B44" w:rsidRDefault="00CC4BA2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מבנה הארגון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 w:rsidR="005423EB">
        <w:rPr>
          <w:rFonts w:ascii="David" w:hAnsi="David" w:cs="David"/>
          <w:sz w:val="28"/>
          <w:szCs w:val="28"/>
          <w:rtl/>
          <w:lang w:bidi="he-IL"/>
        </w:rPr>
        <w:br/>
      </w:r>
    </w:p>
    <w:p w14:paraId="6346D125" w14:textId="05E78503" w:rsidR="003C4B44" w:rsidRDefault="000918F3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 w:rsidRPr="00760F66">
        <w:rPr>
          <w:noProof/>
        </w:rPr>
        <w:drawing>
          <wp:anchor distT="0" distB="0" distL="114300" distR="114300" simplePos="0" relativeHeight="251674624" behindDoc="0" locked="0" layoutInCell="1" allowOverlap="1" wp14:anchorId="4D13AA02" wp14:editId="1DE68714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6874510" cy="3905250"/>
            <wp:effectExtent l="0" t="0" r="0" b="0"/>
            <wp:wrapTopAndBottom/>
            <wp:docPr id="40" name="Google Shape;87;p9" descr="תמונה שמכילה טקסט, צילום מסך, שחור, מסך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oogle Shape;87;p9" descr="תמונה שמכילה טקסט, צילום מסך, שחור, מסך&#10;&#10;התיאור נוצר באופן אוטומטי"/>
                    <pic:cNvPicPr preferRelativeResize="0"/>
                  </pic:nvPicPr>
                  <pic:blipFill rotWithShape="1">
                    <a:blip r:embed="rId1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87451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82F537" w14:textId="529A5624" w:rsidR="001272D9" w:rsidRDefault="005423E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/>
          <w:sz w:val="28"/>
          <w:szCs w:val="28"/>
          <w:rtl/>
          <w:lang w:bidi="he-IL"/>
        </w:rPr>
        <w:br/>
      </w:r>
      <w:r>
        <w:rPr>
          <w:rFonts w:ascii="David" w:hAnsi="David" w:cs="David"/>
          <w:sz w:val="28"/>
          <w:szCs w:val="28"/>
          <w:rtl/>
          <w:lang w:bidi="he-IL"/>
        </w:rPr>
        <w:br/>
      </w:r>
      <w:r>
        <w:rPr>
          <w:rFonts w:ascii="David" w:hAnsi="David" w:cs="David"/>
          <w:sz w:val="28"/>
          <w:szCs w:val="28"/>
          <w:rtl/>
          <w:lang w:bidi="he-IL"/>
        </w:rPr>
        <w:br/>
      </w:r>
      <w:r w:rsidR="001272D9">
        <w:rPr>
          <w:rFonts w:ascii="David" w:hAnsi="David" w:cs="David" w:hint="cs"/>
          <w:sz w:val="28"/>
          <w:szCs w:val="28"/>
          <w:rtl/>
          <w:lang w:bidi="he-IL"/>
        </w:rPr>
        <w:t xml:space="preserve">בראש החברה עומד המנכ"ל מר' </w:t>
      </w:r>
      <w:proofErr w:type="spellStart"/>
      <w:r w:rsidR="001272D9">
        <w:rPr>
          <w:rFonts w:ascii="David" w:hAnsi="David" w:cs="David" w:hint="cs"/>
          <w:sz w:val="28"/>
          <w:szCs w:val="28"/>
          <w:rtl/>
          <w:lang w:bidi="he-IL"/>
        </w:rPr>
        <w:t>אחישי</w:t>
      </w:r>
      <w:proofErr w:type="spellEnd"/>
      <w:r w:rsidR="001272D9">
        <w:rPr>
          <w:rFonts w:ascii="David" w:hAnsi="David" w:cs="David" w:hint="cs"/>
          <w:sz w:val="28"/>
          <w:szCs w:val="28"/>
          <w:rtl/>
          <w:lang w:bidi="he-IL"/>
        </w:rPr>
        <w:t xml:space="preserve"> גל ויו"ר </w:t>
      </w:r>
      <w:proofErr w:type="spellStart"/>
      <w:r w:rsidR="001272D9">
        <w:rPr>
          <w:rFonts w:ascii="David" w:hAnsi="David" w:cs="David" w:hint="cs"/>
          <w:sz w:val="28"/>
          <w:szCs w:val="28"/>
          <w:rtl/>
          <w:lang w:bidi="he-IL"/>
        </w:rPr>
        <w:t>הדיריקטוריון</w:t>
      </w:r>
      <w:proofErr w:type="spellEnd"/>
      <w:r w:rsidR="001272D9">
        <w:rPr>
          <w:rFonts w:ascii="David" w:hAnsi="David" w:cs="David" w:hint="cs"/>
          <w:sz w:val="28"/>
          <w:szCs w:val="28"/>
          <w:rtl/>
          <w:lang w:bidi="he-IL"/>
        </w:rPr>
        <w:t xml:space="preserve"> מר' עמיחי גרין.</w:t>
      </w:r>
    </w:p>
    <w:p w14:paraId="5C8418A4" w14:textId="77777777" w:rsidR="0008487B" w:rsidRDefault="001272D9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תחת המנכ"ל מספר סמנכ"לים: כספים, מסחר, מכירות ומשאבי אנוש ושימור לקוחות. מספר תפקידים בכירים בחברה כמו מנהל גביה, </w:t>
      </w:r>
      <w:r w:rsidR="0008487B">
        <w:rPr>
          <w:rFonts w:ascii="David" w:hAnsi="David" w:cs="David" w:hint="cs"/>
          <w:sz w:val="28"/>
          <w:szCs w:val="28"/>
          <w:rtl/>
          <w:lang w:bidi="he-IL"/>
        </w:rPr>
        <w:t>ראש אגף פיתוח עסקי האחראי על התפתחות החברה והרחבת המוצרים ומנהלת מכירות.</w:t>
      </w:r>
    </w:p>
    <w:p w14:paraId="02125EC9" w14:textId="77777777" w:rsidR="0008487B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בבעלות קבוצת איסתא ליינס שורה של חברות העוסקות בצדדים שונים של ענף התיירות. כמו כן, חברות בת העוסקות בתחום הנדל"ן המניב והמלונאי.</w:t>
      </w:r>
    </w:p>
    <w:p w14:paraId="28EAD7F3" w14:textId="77777777" w:rsidR="0008487B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7D390D94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lastRenderedPageBreak/>
        <w:t>איסתא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ישראל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רשת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הנסיעות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הגדולה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בישראל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העוסקת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והן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חוץ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זוהי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הזרוע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הראשית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הקבוצה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המפעילה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45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סניפים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ומהווה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ליבת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העסקים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ליינס</w:t>
      </w:r>
      <w:r w:rsidRPr="0008487B">
        <w:rPr>
          <w:rFonts w:ascii="David" w:hAnsi="David" w:cs="David"/>
          <w:sz w:val="28"/>
          <w:szCs w:val="28"/>
        </w:rPr>
        <w:t>.</w:t>
      </w:r>
    </w:p>
    <w:p w14:paraId="10CAD669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היסתור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אלטיב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מחזיקת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המותג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אמריקן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אקספרס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טרוול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ישראל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",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כיום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בשליטת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ליינס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זכיינית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רשמית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ובלעדית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בישראל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אמריקן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אקספרס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נסיעות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מפעילה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כ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-16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סניפים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בארץ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בעיקר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במגזר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העסקי</w:t>
      </w:r>
      <w:r w:rsidRPr="0008487B">
        <w:rPr>
          <w:rFonts w:ascii="David" w:hAnsi="David" w:cs="David"/>
          <w:sz w:val="28"/>
          <w:szCs w:val="28"/>
        </w:rPr>
        <w:t>.</w:t>
      </w:r>
    </w:p>
    <w:p w14:paraId="5090467F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מבט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פלטיניום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חברת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נכנסת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מייעצת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ומתאימה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חבילות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ליחידים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ולקבוצות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מחו</w:t>
      </w:r>
      <w:r w:rsidRPr="0008487B">
        <w:rPr>
          <w:rFonts w:ascii="David" w:hAnsi="David" w:cs="David"/>
          <w:sz w:val="28"/>
          <w:szCs w:val="28"/>
          <w:rtl/>
          <w:lang w:bidi="he-IL"/>
        </w:rPr>
        <w:t>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המעוניינים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לבקר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בישראל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לכל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פרק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זמן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ולכל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מטרה</w:t>
      </w:r>
      <w:r w:rsidRPr="0008487B">
        <w:rPr>
          <w:rFonts w:ascii="David" w:hAnsi="David" w:cs="David"/>
          <w:sz w:val="28"/>
          <w:szCs w:val="28"/>
        </w:rPr>
        <w:t>.</w:t>
      </w:r>
    </w:p>
    <w:p w14:paraId="49ED537F" w14:textId="367C5A7F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וואלה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טורס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בבעלות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משותפת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וואלה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!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שופס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"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ליינס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",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בשיווק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ובמכירה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שירותי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באמצעות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האינטרנט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בסיס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התשתית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וואלה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!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שופס</w:t>
      </w:r>
      <w:r w:rsidRPr="0008487B">
        <w:rPr>
          <w:rFonts w:ascii="David" w:hAnsi="David" w:cs="David"/>
          <w:sz w:val="28"/>
          <w:szCs w:val="28"/>
        </w:rPr>
        <w:t>".</w:t>
      </w:r>
    </w:p>
    <w:p w14:paraId="30A9156A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נופש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ישיר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עיקר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פעילות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מתבצעת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ידי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מוקד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הזמנות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טלפוני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שבו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ניתן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להזמין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שירותי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בישראל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ומחוצה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לה</w:t>
      </w:r>
      <w:r w:rsidRPr="0008487B">
        <w:rPr>
          <w:rFonts w:ascii="David" w:hAnsi="David" w:cs="David"/>
          <w:sz w:val="28"/>
          <w:szCs w:val="28"/>
        </w:rPr>
        <w:t>.</w:t>
      </w:r>
    </w:p>
    <w:p w14:paraId="61A75B06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אורטל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שותפות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לקבוצות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ארגונים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וועדי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עובדים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וכן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בארגון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ימי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כיף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כנסים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ואירועים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לשוק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המוסדי</w:t>
      </w:r>
      <w:r w:rsidRPr="0008487B">
        <w:rPr>
          <w:rFonts w:ascii="David" w:hAnsi="David" w:cs="David"/>
          <w:sz w:val="28"/>
          <w:szCs w:val="28"/>
        </w:rPr>
        <w:t>.</w:t>
      </w:r>
    </w:p>
    <w:p w14:paraId="6C5BD503" w14:textId="6D7B2CE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ספורט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בחבילות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סביב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הופעות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ואירועי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ספורט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בעולם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כגון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משחקי</w:t>
      </w:r>
      <w:r w:rsidRPr="0008487B">
        <w:rPr>
          <w:rFonts w:ascii="David" w:hAnsi="David" w:cs="David"/>
          <w:sz w:val="28"/>
          <w:szCs w:val="28"/>
        </w:rPr>
        <w:t xml:space="preserve"> NBA,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פיינל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פור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אולימפיאדה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מונדיאל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וכדומה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לכל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עובדי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רקע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ספורטיבי</w:t>
      </w:r>
      <w:r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1A07BA25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כנס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גלובל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סרוויס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ספורט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עוסקת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נכנסת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בעיקר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מצפון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אמריקה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בסגמנטים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שונים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הכוללים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: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ארגונים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יהודים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קבוצות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נוצרים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תגלית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ובודדים</w:t>
      </w:r>
      <w:r w:rsidRPr="0008487B">
        <w:rPr>
          <w:rFonts w:ascii="David" w:hAnsi="David" w:cs="David"/>
          <w:sz w:val="28"/>
          <w:szCs w:val="28"/>
        </w:rPr>
        <w:t>.</w:t>
      </w:r>
    </w:p>
    <w:p w14:paraId="357CE034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אקדמי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טרוול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2013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בארגון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משלחות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נוער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לפולין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ומסעות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שורשים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למבוגרים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לצד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העשרה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בעולם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עבור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מוסדות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חינוך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וארגונים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בנוסף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מתמחה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החברה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בהטסות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רפואיות</w:t>
      </w:r>
      <w:r w:rsidRPr="0008487B">
        <w:rPr>
          <w:rFonts w:ascii="David" w:hAnsi="David" w:cs="David"/>
          <w:sz w:val="28"/>
          <w:szCs w:val="28"/>
        </w:rPr>
        <w:t>.</w:t>
      </w:r>
    </w:p>
    <w:p w14:paraId="12B1FEAA" w14:textId="77777777" w:rsidR="0008487B" w:rsidRPr="0008487B" w:rsidRDefault="0008487B" w:rsidP="00E90B77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</w:rPr>
      </w:pPr>
      <w:r w:rsidRPr="0008487B">
        <w:rPr>
          <w:rFonts w:ascii="David" w:hAnsi="David" w:cs="David" w:hint="cs"/>
          <w:sz w:val="28"/>
          <w:szCs w:val="28"/>
          <w:rtl/>
          <w:lang w:bidi="he-IL"/>
        </w:rPr>
        <w:t>ממסי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תיירות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מספקת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שירותים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ופתרונות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לנוסעים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לחו</w:t>
      </w:r>
      <w:r w:rsidRPr="0008487B">
        <w:rPr>
          <w:rFonts w:ascii="David" w:hAnsi="David" w:cs="David"/>
          <w:sz w:val="28"/>
          <w:szCs w:val="28"/>
          <w:rtl/>
          <w:lang w:bidi="he-IL"/>
        </w:rPr>
        <w:t>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בדגש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על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השכרת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רכב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בחו</w:t>
      </w:r>
      <w:r w:rsidRPr="0008487B">
        <w:rPr>
          <w:rFonts w:ascii="David" w:hAnsi="David" w:cs="David"/>
          <w:sz w:val="28"/>
          <w:szCs w:val="28"/>
          <w:rtl/>
          <w:lang w:bidi="he-IL"/>
        </w:rPr>
        <w:t>"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ל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הנפקת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רישיון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נהיגה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בינלאומי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הסדרת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ביטוחים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ופתרונות</w:t>
      </w:r>
      <w:r w:rsidRPr="0008487B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 w:hint="cs"/>
          <w:sz w:val="28"/>
          <w:szCs w:val="28"/>
          <w:rtl/>
          <w:lang w:bidi="he-IL"/>
        </w:rPr>
        <w:t>תקשורת</w:t>
      </w:r>
      <w:r w:rsidRPr="0008487B">
        <w:rPr>
          <w:rFonts w:ascii="David" w:hAnsi="David" w:cs="David"/>
          <w:sz w:val="28"/>
          <w:szCs w:val="28"/>
        </w:rPr>
        <w:t>.</w:t>
      </w:r>
    </w:p>
    <w:p w14:paraId="2D2A0989" w14:textId="2709CB33" w:rsidR="00C1304C" w:rsidRPr="00DE09A5" w:rsidRDefault="0008487B" w:rsidP="00DE09A5">
      <w:pPr>
        <w:pStyle w:val="ContactInfo"/>
        <w:numPr>
          <w:ilvl w:val="0"/>
          <w:numId w:val="20"/>
        </w:numPr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 w:rsidRPr="009B0E54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נכסים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ואיסתא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מלונות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–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שתי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חברות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העוסקות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בתחום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הנדל</w:t>
      </w:r>
      <w:r w:rsidRPr="009B0E54">
        <w:rPr>
          <w:rFonts w:ascii="David" w:hAnsi="David" w:cs="David"/>
          <w:sz w:val="28"/>
          <w:szCs w:val="28"/>
          <w:rtl/>
          <w:lang w:bidi="he-IL"/>
        </w:rPr>
        <w:t>"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המניב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והמלונאי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באמצעותן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רוכשת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הקבוצה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נכסים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מניבים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בישראל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ובתי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מלון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בישראל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ומחוצה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לה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.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בבעלות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החברות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כיום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בין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היתר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מתחם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מעונות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הסטודנטים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בנתניה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בית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קליפורניה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בית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קמור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ובית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איסתא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בתל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אביב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מלון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ברנר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תל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אביב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,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מלון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כרמים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בקריית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ענבים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ומלון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שנמצא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בשלבי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הקמה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בהרצליה</w:t>
      </w:r>
      <w:r w:rsidRPr="009B0E54">
        <w:rPr>
          <w:rFonts w:ascii="David" w:hAnsi="David" w:cs="David"/>
          <w:sz w:val="28"/>
          <w:szCs w:val="28"/>
          <w:rtl/>
          <w:lang w:bidi="he-IL"/>
        </w:rPr>
        <w:t xml:space="preserve"> </w:t>
      </w:r>
      <w:r w:rsidRPr="009B0E54">
        <w:rPr>
          <w:rFonts w:ascii="David" w:hAnsi="David" w:cs="David" w:hint="cs"/>
          <w:sz w:val="28"/>
          <w:szCs w:val="28"/>
          <w:rtl/>
          <w:lang w:bidi="he-IL"/>
        </w:rPr>
        <w:t>פיתוח</w:t>
      </w:r>
      <w:r w:rsidRPr="009B0E54">
        <w:rPr>
          <w:rFonts w:ascii="David" w:hAnsi="David" w:cs="David"/>
          <w:sz w:val="28"/>
          <w:szCs w:val="28"/>
        </w:rPr>
        <w:t>.</w:t>
      </w:r>
      <w:r w:rsidR="005423EB" w:rsidRPr="009B0E54">
        <w:rPr>
          <w:rFonts w:ascii="David" w:hAnsi="David" w:cs="David"/>
          <w:sz w:val="28"/>
          <w:szCs w:val="28"/>
          <w:rtl/>
          <w:lang w:bidi="he-IL"/>
        </w:rPr>
        <w:br/>
      </w:r>
    </w:p>
    <w:p w14:paraId="1C4E4E84" w14:textId="77777777" w:rsidR="00C1304C" w:rsidRDefault="00C1304C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2CE1830E" w14:textId="3145028F" w:rsidR="0008487B" w:rsidRDefault="0008487B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מערכות </w:t>
      </w:r>
      <w:r>
        <w:rPr>
          <w:rFonts w:ascii="David" w:hAnsi="David" w:cs="David" w:hint="cs"/>
          <w:sz w:val="28"/>
          <w:szCs w:val="28"/>
          <w:lang w:bidi="he-IL"/>
        </w:rPr>
        <w:t xml:space="preserve">IT 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ו- </w:t>
      </w:r>
      <w:r>
        <w:rPr>
          <w:rFonts w:ascii="David" w:hAnsi="David" w:cs="David" w:hint="cs"/>
          <w:sz w:val="28"/>
          <w:szCs w:val="28"/>
          <w:lang w:bidi="he-IL"/>
        </w:rPr>
        <w:t>IS</w:t>
      </w:r>
      <w:r w:rsidR="00CC4BA2">
        <w:rPr>
          <w:rFonts w:ascii="David" w:hAnsi="David" w:cs="David" w:hint="cs"/>
          <w:sz w:val="28"/>
          <w:szCs w:val="28"/>
          <w:rtl/>
          <w:lang w:bidi="he-IL"/>
        </w:rPr>
        <w:t xml:space="preserve"> - </w:t>
      </w:r>
    </w:p>
    <w:p w14:paraId="70CF9CF6" w14:textId="77777777" w:rsidR="00CC4BA2" w:rsidRPr="0008487B" w:rsidRDefault="00CC4BA2" w:rsidP="00E90B77">
      <w:pPr>
        <w:pStyle w:val="ContactInfo"/>
        <w:bidi/>
        <w:ind w:left="1080"/>
        <w:jc w:val="both"/>
        <w:rPr>
          <w:rFonts w:ascii="David" w:hAnsi="David" w:cs="David"/>
          <w:sz w:val="28"/>
          <w:szCs w:val="28"/>
          <w:lang w:bidi="he-IL"/>
        </w:rPr>
      </w:pPr>
    </w:p>
    <w:p w14:paraId="3BB6415F" w14:textId="61E52A02" w:rsidR="00CC4BA2" w:rsidRPr="00CC4BA2" w:rsidRDefault="00CC4BA2" w:rsidP="00E90B77">
      <w:pPr>
        <w:pStyle w:val="ContactInfo"/>
        <w:bidi/>
        <w:jc w:val="both"/>
        <w:rPr>
          <w:rFonts w:ascii="David" w:hAnsi="David" w:cs="David"/>
          <w:sz w:val="28"/>
          <w:szCs w:val="28"/>
          <w:u w:val="single"/>
          <w:lang w:bidi="he-IL"/>
        </w:rPr>
      </w:pPr>
      <w:r w:rsidRPr="00CC4BA2">
        <w:rPr>
          <w:rFonts w:ascii="David" w:hAnsi="David" w:cs="David"/>
          <w:sz w:val="28"/>
          <w:szCs w:val="28"/>
          <w:u w:val="single"/>
          <w:lang w:bidi="he-IL"/>
        </w:rPr>
        <w:t>Information Technology</w:t>
      </w:r>
    </w:p>
    <w:p w14:paraId="110C8B21" w14:textId="77777777" w:rsidR="0008487B" w:rsidRPr="0008487B" w:rsidRDefault="0008487B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</w:rPr>
      </w:pPr>
    </w:p>
    <w:p w14:paraId="29421D7F" w14:textId="77777777" w:rsidR="0008487B" w:rsidRPr="0008487B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lang w:bidi="he-IL"/>
        </w:rPr>
      </w:pPr>
      <w:r w:rsidRPr="0008487B">
        <w:rPr>
          <w:rFonts w:ascii="David" w:hAnsi="David" w:cs="David"/>
          <w:sz w:val="28"/>
          <w:szCs w:val="28"/>
          <w:rtl/>
        </w:rPr>
        <w:lastRenderedPageBreak/>
        <w:t>אתר איסתא מאובטח על פי התקן המקובל של פרוטוקול ( </w:t>
      </w:r>
      <w:r w:rsidRPr="0008487B">
        <w:rPr>
          <w:rFonts w:ascii="David" w:hAnsi="David" w:cs="David"/>
          <w:sz w:val="28"/>
          <w:szCs w:val="28"/>
          <w:lang w:bidi="he-IL"/>
        </w:rPr>
        <w:t>SSL (Secured</w:t>
      </w:r>
      <w:r w:rsidRPr="0008487B">
        <w:rPr>
          <w:rFonts w:ascii="David" w:hAnsi="David" w:cs="David"/>
          <w:sz w:val="28"/>
          <w:szCs w:val="28"/>
          <w:rtl/>
        </w:rPr>
        <w:t xml:space="preserve"> </w:t>
      </w:r>
      <w:r w:rsidRPr="0008487B">
        <w:rPr>
          <w:rFonts w:ascii="David" w:hAnsi="David" w:cs="David"/>
          <w:sz w:val="28"/>
          <w:szCs w:val="28"/>
          <w:lang w:bidi="he-IL"/>
        </w:rPr>
        <w:t>Sockets Layer</w:t>
      </w:r>
      <w:r w:rsidRPr="0008487B">
        <w:rPr>
          <w:rFonts w:ascii="David" w:hAnsi="David" w:cs="David"/>
          <w:sz w:val="28"/>
          <w:szCs w:val="28"/>
          <w:rtl/>
        </w:rPr>
        <w:t xml:space="preserve"> זהו פרוטוקול להצפנת מידע באינטרנט המבטיח חסיון על הנתונים הנשלחים מהמחשב שלכם לאתר שלנו.</w:t>
      </w:r>
    </w:p>
    <w:p w14:paraId="687266ED" w14:textId="1C8D34E5" w:rsidR="0008487B" w:rsidRPr="0008487B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</w:rPr>
      </w:pPr>
      <w:r w:rsidRPr="0008487B">
        <w:rPr>
          <w:rFonts w:ascii="David" w:hAnsi="David" w:cs="David"/>
          <w:sz w:val="28"/>
          <w:szCs w:val="28"/>
          <w:rtl/>
        </w:rPr>
        <w:t>לסוכנויות נסיעות אין עוד גישה בלעדית לשלל לוחות הזמנים, התעריפים ופרטי היעד שנמצאים ב-</w:t>
      </w:r>
      <w:r w:rsidRPr="0008487B">
        <w:rPr>
          <w:rFonts w:ascii="David" w:hAnsi="David" w:cs="David"/>
          <w:sz w:val="28"/>
          <w:szCs w:val="28"/>
          <w:lang w:bidi="he-IL"/>
        </w:rPr>
        <w:t>GDS</w:t>
      </w:r>
      <w:r w:rsidR="00CC4BA2"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4050C711" w14:textId="401DBF75" w:rsidR="0008487B" w:rsidRPr="0008487B" w:rsidRDefault="00CC4BA2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</w:t>
      </w:r>
      <w:r w:rsidR="0008487B" w:rsidRPr="0008487B">
        <w:rPr>
          <w:rFonts w:ascii="David" w:hAnsi="David" w:cs="David"/>
          <w:sz w:val="28"/>
          <w:szCs w:val="28"/>
          <w:rtl/>
        </w:rPr>
        <w:t>ספקים גם אימצו את האינטרנט כדרך להוזיל את עלויות הפצת מכירות הנסיעות שלהם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ו</w:t>
      </w:r>
      <w:r w:rsidR="0008487B" w:rsidRPr="0008487B">
        <w:rPr>
          <w:rFonts w:ascii="David" w:hAnsi="David" w:cs="David"/>
          <w:sz w:val="28"/>
          <w:szCs w:val="28"/>
          <w:rtl/>
        </w:rPr>
        <w:t>הטכנולוגיה שוב משנה את הדרך שבה אנשים מזמינים נסיעות</w:t>
      </w:r>
      <w:r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75F1B788" w14:textId="38A05F2B" w:rsidR="0008487B" w:rsidRDefault="00CC4BA2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כמו כן בעידן שלנו, </w:t>
      </w:r>
      <w:r w:rsidR="0008487B" w:rsidRPr="0008487B">
        <w:rPr>
          <w:rFonts w:ascii="David" w:hAnsi="David" w:cs="David"/>
          <w:sz w:val="28"/>
          <w:szCs w:val="28"/>
          <w:rtl/>
        </w:rPr>
        <w:t>המדיה החברתית חשובה יותר לתכנון טיול, כמו גם לשימוש בטלפונים חכמים</w:t>
      </w:r>
      <w:r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4463635F" w14:textId="77777777" w:rsidR="00CC4BA2" w:rsidRPr="0008487B" w:rsidRDefault="00CC4BA2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</w:p>
    <w:p w14:paraId="689FC401" w14:textId="3311F3A2" w:rsidR="00CC4BA2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u w:val="single"/>
          <w:rtl/>
        </w:rPr>
      </w:pPr>
      <w:r w:rsidRPr="00CC4BA2">
        <w:rPr>
          <w:rFonts w:ascii="David" w:hAnsi="David" w:cs="David"/>
          <w:sz w:val="28"/>
          <w:szCs w:val="28"/>
          <w:u w:val="single"/>
          <w:lang w:bidi="he-IL"/>
        </w:rPr>
        <w:t>Information Systems</w:t>
      </w:r>
      <w:r w:rsidRPr="00CC4BA2">
        <w:rPr>
          <w:rFonts w:ascii="David" w:hAnsi="David" w:cs="David"/>
          <w:sz w:val="28"/>
          <w:szCs w:val="28"/>
          <w:u w:val="single"/>
          <w:rtl/>
        </w:rPr>
        <w:t> </w:t>
      </w:r>
    </w:p>
    <w:p w14:paraId="52BC4AC4" w14:textId="77777777" w:rsidR="00CC4BA2" w:rsidRPr="00CC4BA2" w:rsidRDefault="00CC4BA2" w:rsidP="00E90B77">
      <w:pPr>
        <w:pStyle w:val="ContactInfo"/>
        <w:bidi/>
        <w:jc w:val="both"/>
        <w:rPr>
          <w:rFonts w:ascii="David" w:hAnsi="David" w:cs="David"/>
          <w:sz w:val="28"/>
          <w:szCs w:val="28"/>
          <w:u w:val="single"/>
          <w:rtl/>
        </w:rPr>
      </w:pPr>
    </w:p>
    <w:p w14:paraId="00327995" w14:textId="77777777" w:rsidR="0008487B" w:rsidRPr="0008487B" w:rsidRDefault="0008487B" w:rsidP="00E90B77">
      <w:pPr>
        <w:pStyle w:val="ContactInfo"/>
        <w:numPr>
          <w:ilvl w:val="0"/>
          <w:numId w:val="23"/>
        </w:numPr>
        <w:bidi/>
        <w:jc w:val="both"/>
        <w:rPr>
          <w:rFonts w:ascii="David" w:hAnsi="David" w:cs="David"/>
          <w:sz w:val="28"/>
          <w:szCs w:val="28"/>
          <w:rtl/>
        </w:rPr>
      </w:pPr>
      <w:r w:rsidRPr="0008487B">
        <w:rPr>
          <w:rFonts w:ascii="David" w:hAnsi="David" w:cs="David"/>
          <w:sz w:val="28"/>
          <w:szCs w:val="28"/>
          <w:rtl/>
        </w:rPr>
        <w:t>סקירה של התפתחויות עכשוויות ונושאים מרכזיים בתחום התיירות וטכנולוגיית המידע.</w:t>
      </w:r>
    </w:p>
    <w:p w14:paraId="0C02F01C" w14:textId="77777777" w:rsidR="00CC4BA2" w:rsidRDefault="0008487B" w:rsidP="00E90B77">
      <w:pPr>
        <w:pStyle w:val="ContactInfo"/>
        <w:numPr>
          <w:ilvl w:val="0"/>
          <w:numId w:val="23"/>
        </w:numPr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 w:rsidRPr="0008487B">
        <w:rPr>
          <w:rFonts w:ascii="David" w:hAnsi="David" w:cs="David"/>
          <w:sz w:val="28"/>
          <w:szCs w:val="28"/>
          <w:rtl/>
        </w:rPr>
        <w:t>חשיבות ה-</w:t>
      </w:r>
      <w:r w:rsidRPr="0008487B">
        <w:rPr>
          <w:rFonts w:ascii="David" w:hAnsi="David" w:cs="David"/>
          <w:sz w:val="28"/>
          <w:szCs w:val="28"/>
          <w:lang w:bidi="he-IL"/>
        </w:rPr>
        <w:t>IT</w:t>
      </w:r>
      <w:r w:rsidRPr="0008487B">
        <w:rPr>
          <w:rFonts w:ascii="David" w:hAnsi="David" w:cs="David"/>
          <w:sz w:val="28"/>
          <w:szCs w:val="28"/>
          <w:rtl/>
        </w:rPr>
        <w:t xml:space="preserve"> עבור ארגוני התיירות השונים.</w:t>
      </w:r>
    </w:p>
    <w:p w14:paraId="40901A28" w14:textId="77777777" w:rsidR="00CC4BA2" w:rsidRDefault="0008487B" w:rsidP="00E90B77">
      <w:pPr>
        <w:pStyle w:val="ContactInfo"/>
        <w:numPr>
          <w:ilvl w:val="0"/>
          <w:numId w:val="23"/>
        </w:numPr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 w:rsidRPr="0008487B">
        <w:rPr>
          <w:rFonts w:ascii="David" w:hAnsi="David" w:cs="David"/>
          <w:sz w:val="28"/>
          <w:szCs w:val="28"/>
          <w:rtl/>
        </w:rPr>
        <w:t>השפעת הרשת העולמית על גישות מכירה מסורתיות.</w:t>
      </w:r>
      <w:r w:rsidR="00CC4BA2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3676DA67" w14:textId="77777777" w:rsidR="00CC4BA2" w:rsidRDefault="0008487B" w:rsidP="00E90B77">
      <w:pPr>
        <w:pStyle w:val="ContactInfo"/>
        <w:numPr>
          <w:ilvl w:val="0"/>
          <w:numId w:val="23"/>
        </w:numPr>
        <w:bidi/>
        <w:jc w:val="both"/>
        <w:rPr>
          <w:rFonts w:ascii="David" w:hAnsi="David" w:cs="David"/>
          <w:sz w:val="28"/>
          <w:szCs w:val="28"/>
          <w:rtl/>
          <w:lang w:bidi="he-IL"/>
        </w:rPr>
      </w:pPr>
      <w:r w:rsidRPr="0008487B">
        <w:rPr>
          <w:rFonts w:ascii="David" w:hAnsi="David" w:cs="David"/>
          <w:sz w:val="28"/>
          <w:szCs w:val="28"/>
          <w:rtl/>
        </w:rPr>
        <w:t>מודלים של שימוש בטכנולוגיה.</w:t>
      </w:r>
      <w:r w:rsidR="00CC4BA2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Pr="0008487B">
        <w:rPr>
          <w:rFonts w:ascii="David" w:hAnsi="David" w:cs="David"/>
          <w:sz w:val="28"/>
          <w:szCs w:val="28"/>
          <w:rtl/>
        </w:rPr>
        <w:t>מאפיינים עדכניים של טכנולוגיות קיימות</w:t>
      </w:r>
      <w:r w:rsidR="00CC4BA2">
        <w:rPr>
          <w:rFonts w:ascii="David" w:hAnsi="David" w:cs="David" w:hint="cs"/>
          <w:sz w:val="28"/>
          <w:szCs w:val="28"/>
          <w:rtl/>
          <w:lang w:bidi="he-IL"/>
        </w:rPr>
        <w:t xml:space="preserve">. </w:t>
      </w:r>
    </w:p>
    <w:p w14:paraId="41ED6108" w14:textId="73484473" w:rsidR="0008487B" w:rsidRPr="0008487B" w:rsidRDefault="0008487B" w:rsidP="00E90B77">
      <w:pPr>
        <w:pStyle w:val="ContactInfo"/>
        <w:numPr>
          <w:ilvl w:val="0"/>
          <w:numId w:val="23"/>
        </w:numPr>
        <w:bidi/>
        <w:jc w:val="both"/>
        <w:rPr>
          <w:rFonts w:ascii="David" w:hAnsi="David" w:cs="David"/>
          <w:sz w:val="28"/>
          <w:szCs w:val="28"/>
          <w:rtl/>
        </w:rPr>
      </w:pPr>
      <w:r w:rsidRPr="0008487B">
        <w:rPr>
          <w:rFonts w:ascii="David" w:hAnsi="David" w:cs="David"/>
          <w:sz w:val="28"/>
          <w:szCs w:val="28"/>
          <w:rtl/>
        </w:rPr>
        <w:t>מערכות בין ארגוניות בישראל.</w:t>
      </w:r>
    </w:p>
    <w:p w14:paraId="4AB0574F" w14:textId="77777777" w:rsidR="0008487B" w:rsidRPr="0008487B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</w:rPr>
      </w:pPr>
    </w:p>
    <w:p w14:paraId="6A123EA6" w14:textId="77777777" w:rsidR="0008487B" w:rsidRPr="0008487B" w:rsidRDefault="0008487B" w:rsidP="00E90B77">
      <w:pPr>
        <w:pStyle w:val="ContactInfo"/>
        <w:bidi/>
        <w:jc w:val="both"/>
        <w:rPr>
          <w:rFonts w:ascii="David" w:hAnsi="David" w:cs="David"/>
          <w:sz w:val="28"/>
          <w:szCs w:val="28"/>
          <w:rtl/>
        </w:rPr>
      </w:pPr>
    </w:p>
    <w:p w14:paraId="58FA550C" w14:textId="77777777" w:rsidR="0008487B" w:rsidRDefault="0008487B" w:rsidP="00E90B77">
      <w:pPr>
        <w:bidi/>
        <w:rPr>
          <w:rtl/>
        </w:rPr>
      </w:pPr>
    </w:p>
    <w:p w14:paraId="169D9909" w14:textId="77777777" w:rsidR="0008487B" w:rsidRDefault="0008487B" w:rsidP="00E90B77">
      <w:pPr>
        <w:bidi/>
        <w:rPr>
          <w:rtl/>
        </w:rPr>
      </w:pPr>
    </w:p>
    <w:p w14:paraId="3704A26C" w14:textId="77777777" w:rsidR="0008487B" w:rsidRDefault="0008487B" w:rsidP="00E90B77">
      <w:pPr>
        <w:bidi/>
        <w:rPr>
          <w:rtl/>
        </w:rPr>
      </w:pPr>
    </w:p>
    <w:p w14:paraId="47D7CCE5" w14:textId="77777777" w:rsidR="0008487B" w:rsidRDefault="0008487B" w:rsidP="00E90B77">
      <w:pPr>
        <w:bidi/>
        <w:rPr>
          <w:rtl/>
        </w:rPr>
      </w:pPr>
    </w:p>
    <w:p w14:paraId="3CDC47DB" w14:textId="77777777" w:rsidR="0008487B" w:rsidRDefault="0008487B" w:rsidP="00E90B77">
      <w:pPr>
        <w:bidi/>
        <w:rPr>
          <w:rtl/>
        </w:rPr>
      </w:pPr>
    </w:p>
    <w:p w14:paraId="69BD6E27" w14:textId="77777777" w:rsidR="0008487B" w:rsidRDefault="0008487B" w:rsidP="00E90B77">
      <w:pPr>
        <w:bidi/>
        <w:rPr>
          <w:rtl/>
        </w:rPr>
      </w:pPr>
    </w:p>
    <w:p w14:paraId="2337C6F4" w14:textId="77777777" w:rsidR="0008487B" w:rsidRDefault="0008487B" w:rsidP="00E90B77">
      <w:pPr>
        <w:bidi/>
        <w:rPr>
          <w:rtl/>
        </w:rPr>
      </w:pPr>
    </w:p>
    <w:p w14:paraId="2DD850FD" w14:textId="77777777" w:rsidR="0008487B" w:rsidRDefault="0008487B" w:rsidP="00E90B77">
      <w:pPr>
        <w:bidi/>
        <w:rPr>
          <w:rtl/>
        </w:rPr>
      </w:pPr>
    </w:p>
    <w:p w14:paraId="5EA7C549" w14:textId="77777777" w:rsidR="0008487B" w:rsidRDefault="0008487B" w:rsidP="00E90B77">
      <w:pPr>
        <w:bidi/>
        <w:rPr>
          <w:rtl/>
        </w:rPr>
      </w:pPr>
    </w:p>
    <w:p w14:paraId="65487761" w14:textId="41972EED" w:rsidR="0008487B" w:rsidRDefault="0008487B" w:rsidP="00E90B77">
      <w:pPr>
        <w:bidi/>
        <w:rPr>
          <w:rtl/>
        </w:rPr>
      </w:pPr>
    </w:p>
    <w:p w14:paraId="5FF01895" w14:textId="77777777" w:rsidR="00C1304C" w:rsidRDefault="00C1304C" w:rsidP="00E90B77">
      <w:pPr>
        <w:bidi/>
        <w:rPr>
          <w:rtl/>
        </w:rPr>
      </w:pPr>
    </w:p>
    <w:p w14:paraId="2818B9BA" w14:textId="17B7B15F" w:rsidR="0008487B" w:rsidRDefault="00CC4BA2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 w:rsidRPr="00CC4BA2">
        <w:rPr>
          <w:rFonts w:ascii="David" w:hAnsi="David" w:cs="David" w:hint="cs"/>
          <w:sz w:val="28"/>
          <w:szCs w:val="28"/>
          <w:rtl/>
          <w:lang w:bidi="he-IL"/>
        </w:rPr>
        <w:t xml:space="preserve">ארכיטקטורה </w:t>
      </w:r>
      <w:r w:rsidR="00606ED8">
        <w:rPr>
          <w:rFonts w:ascii="David" w:hAnsi="David" w:cs="David"/>
          <w:sz w:val="28"/>
          <w:szCs w:val="28"/>
          <w:rtl/>
          <w:lang w:bidi="he-IL"/>
        </w:rPr>
        <w:t>–</w:t>
      </w:r>
      <w:r w:rsidRPr="00CC4BA2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4C043AE6" w14:textId="7D1C4C32" w:rsidR="00606ED8" w:rsidRDefault="00606ED8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1A40D54" w14:textId="3C459972" w:rsidR="00606ED8" w:rsidRDefault="000918F3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  <w:r w:rsidRPr="00606ED8">
        <w:rPr>
          <w:rFonts w:ascii="David" w:hAnsi="David" w:cs="David"/>
          <w:noProof/>
          <w:sz w:val="28"/>
          <w:szCs w:val="28"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51C8500" wp14:editId="5DEC1F8F">
                <wp:simplePos x="0" y="0"/>
                <wp:positionH relativeFrom="margin">
                  <wp:align>center</wp:align>
                </wp:positionH>
                <wp:positionV relativeFrom="paragraph">
                  <wp:posOffset>227965</wp:posOffset>
                </wp:positionV>
                <wp:extent cx="6439535" cy="2866390"/>
                <wp:effectExtent l="0" t="0" r="0" b="0"/>
                <wp:wrapTopAndBottom/>
                <wp:docPr id="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9535" cy="2866390"/>
                          <a:chOff x="0" y="546871"/>
                          <a:chExt cx="7983166" cy="3416913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1369864"/>
                            <a:ext cx="1687591" cy="1398163"/>
                            <a:chOff x="0" y="1369864"/>
                            <a:chExt cx="1687591" cy="1398163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 descr="אותיות הפלא | הפעלה יחידנית, בקבוצה ובעזרת לוח חכם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8">
                                      <a14:imgEffect>
                                        <a14:saturation sat="103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701228"/>
                              <a:ext cx="1687591" cy="1066799"/>
                            </a:xfrm>
                            <a:prstGeom prst="rect">
                              <a:avLst/>
                            </a:prstGeom>
                            <a:noFill/>
                            <a:effectLst>
                              <a:softEdge rad="12700"/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1" name="TextBox 17"/>
                          <wps:cNvSpPr txBox="1"/>
                          <wps:spPr>
                            <a:xfrm>
                              <a:off x="322562" y="1369864"/>
                              <a:ext cx="990600" cy="5461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006F695" w14:textId="77777777" w:rsidR="000918F3" w:rsidRDefault="000918F3" w:rsidP="000918F3">
                                <w:pPr>
                                  <w:bidi/>
                                  <w:jc w:val="center"/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2219769" y="546871"/>
                            <a:ext cx="1741565" cy="1263687"/>
                            <a:chOff x="2219769" y="546871"/>
                            <a:chExt cx="1741565" cy="1263687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VOXIA - Call Cent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19769" y="934264"/>
                              <a:ext cx="1741565" cy="8762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" name="TextBox 20"/>
                          <wps:cNvSpPr txBox="1"/>
                          <wps:spPr>
                            <a:xfrm>
                              <a:off x="2598006" y="546871"/>
                              <a:ext cx="990600" cy="5461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2E660E" w14:textId="77777777" w:rsidR="000918F3" w:rsidRDefault="000918F3" w:rsidP="000918F3">
                                <w:pPr>
                                  <w:bidi/>
                                  <w:jc w:val="center"/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Sales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1494050" y="2916035"/>
                            <a:ext cx="2208181" cy="1047749"/>
                            <a:chOff x="1494050" y="2916035"/>
                            <a:chExt cx="2208181" cy="1047749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50 Best Websites 2014 | Tim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2617" y="2916035"/>
                              <a:ext cx="1149614" cy="10477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7" name="TextBox 22"/>
                          <wps:cNvSpPr txBox="1"/>
                          <wps:spPr>
                            <a:xfrm>
                              <a:off x="1494050" y="3255149"/>
                              <a:ext cx="1149350" cy="5461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0E1334" w14:textId="77777777" w:rsidR="000918F3" w:rsidRDefault="000918F3" w:rsidP="000918F3">
                                <w:pPr>
                                  <w:bidi/>
                                  <w:jc w:val="center"/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Website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8" name="Group 18"/>
                        <wpg:cNvGrpSpPr/>
                        <wpg:grpSpPr>
                          <a:xfrm>
                            <a:off x="4172149" y="1489270"/>
                            <a:ext cx="1485733" cy="1433115"/>
                            <a:chOff x="4172149" y="1489270"/>
                            <a:chExt cx="1485733" cy="1433115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 descr="חברת תעופה חדשה, אליה למזג את 3 החברות הקיימות&quot; | IAS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72149" y="2087592"/>
                              <a:ext cx="1485733" cy="83479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0" name="TextBox 23"/>
                          <wps:cNvSpPr txBox="1"/>
                          <wps:spPr>
                            <a:xfrm>
                              <a:off x="4240410" y="1489270"/>
                              <a:ext cx="1317625" cy="797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003B637" w14:textId="77777777" w:rsidR="000918F3" w:rsidRDefault="000918F3" w:rsidP="000918F3">
                                <w:pPr>
                                  <w:bidi/>
                                  <w:jc w:val="center"/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External Company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6492464" y="1699584"/>
                            <a:ext cx="1490702" cy="1229038"/>
                            <a:chOff x="6492464" y="1699584"/>
                            <a:chExt cx="1490702" cy="1229038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 descr="Requirements for a single database of beneficiaries – CEPS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92464" y="2093829"/>
                              <a:ext cx="1490702" cy="83479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3" name="TextBox 29"/>
                          <wps:cNvSpPr txBox="1"/>
                          <wps:spPr>
                            <a:xfrm>
                              <a:off x="6708621" y="1699584"/>
                              <a:ext cx="990600" cy="5461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9722D6D" w14:textId="77777777" w:rsidR="000918F3" w:rsidRDefault="000918F3" w:rsidP="000918F3">
                                <w:pPr>
                                  <w:bidi/>
                                  <w:jc w:val="center"/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4" name="Straight Arrow Connector 24"/>
                        <wps:cNvCnPr>
                          <a:cxnSpLocks/>
                        </wps:cNvCnPr>
                        <wps:spPr>
                          <a:xfrm>
                            <a:off x="1687591" y="2234628"/>
                            <a:ext cx="1439833" cy="68140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cxnSpLocks/>
                        </wps:cNvCnPr>
                        <wps:spPr>
                          <a:xfrm flipV="1">
                            <a:off x="1687591" y="1810558"/>
                            <a:ext cx="1402961" cy="4240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>
                          <a:cxnSpLocks/>
                        </wps:cNvCnPr>
                        <wps:spPr>
                          <a:xfrm>
                            <a:off x="3090552" y="1810558"/>
                            <a:ext cx="1081597" cy="6944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>
                          <a:cxnSpLocks/>
                        </wps:cNvCnPr>
                        <wps:spPr>
                          <a:xfrm flipV="1">
                            <a:off x="3127424" y="2504988"/>
                            <a:ext cx="1044723" cy="41104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>
                          <a:cxnSpLocks/>
                        </wps:cNvCnPr>
                        <wps:spPr>
                          <a:xfrm>
                            <a:off x="5657882" y="2504988"/>
                            <a:ext cx="834582" cy="623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1C8500" id="Group 2" o:spid="_x0000_s1026" style="position:absolute;left:0;text-align:left;margin-left:0;margin-top:17.95pt;width:507.05pt;height:225.7pt;z-index:251676672;mso-position-horizontal:center;mso-position-horizontal-relative:margin;mso-width-relative:margin;mso-height-relative:margin" coordorigin=",5468" coordsize="79831,34169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">
                <v:group id="Group 9" o:spid="_x0000_s1027" style="position:absolute;top:13698;width:16875;height:13982" coordorigin=",13698" coordsize="16875,1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Picture 10" o:spid="_x0000_s1028" type="#_x0000_t75" alt="אותיות הפלא | הפעלה יחידנית, בקבוצה ובעזרת לוח חכם" style="position:absolute;top:17012;width:16875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">
                    <v:imagedata r:id="rId23" o:title="אותיות הפלא | הפעלה יחידנית, בקבוצה ובעזרת לוח חכם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7" o:spid="_x0000_s1029" type="#_x0000_t202" style="position:absolute;left:3225;top:13698;width:9906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2006F695" w14:textId="77777777" w:rsidR="000918F3" w:rsidRDefault="000918F3" w:rsidP="000918F3">
                          <w:pPr>
                            <w:bidi/>
                            <w:jc w:val="center"/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Client</w:t>
                          </w:r>
                        </w:p>
                      </w:txbxContent>
                    </v:textbox>
                  </v:shape>
                </v:group>
                <v:group id="Group 12" o:spid="_x0000_s1030" style="position:absolute;left:22197;top:5468;width:17416;height:12637" coordorigin="22197,5468" coordsize="17415,12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13" o:spid="_x0000_s1031" type="#_x0000_t75" alt="VOXIA - Call Center" style="position:absolute;left:22197;top:9342;width:17416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">
                    <v:imagedata r:id="rId24" o:title="VOXIA - Call Center"/>
                  </v:shape>
                  <v:shape id="TextBox 20" o:spid="_x0000_s1032" type="#_x0000_t202" style="position:absolute;left:25980;top:5468;width:9906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462E660E" w14:textId="77777777" w:rsidR="000918F3" w:rsidRDefault="000918F3" w:rsidP="000918F3">
                          <w:pPr>
                            <w:bidi/>
                            <w:jc w:val="center"/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Sales</w:t>
                          </w:r>
                        </w:p>
                      </w:txbxContent>
                    </v:textbox>
                  </v:shape>
                </v:group>
                <v:group id="Group 15" o:spid="_x0000_s1033" style="position:absolute;left:14940;top:29160;width:22082;height:10477" coordorigin="14940,29160" coordsize="22081,1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6" o:spid="_x0000_s1034" type="#_x0000_t75" alt="50 Best Websites 2014 | Time" style="position:absolute;left:25526;top:29160;width:11496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">
                    <v:imagedata r:id="rId25" o:title="50 Best Websites 2014 | Time"/>
                  </v:shape>
                  <v:shape id="TextBox 22" o:spid="_x0000_s1035" type="#_x0000_t202" style="position:absolute;left:14940;top:32551;width:11494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7D0E1334" w14:textId="77777777" w:rsidR="000918F3" w:rsidRDefault="000918F3" w:rsidP="000918F3">
                          <w:pPr>
                            <w:bidi/>
                            <w:jc w:val="center"/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Website</w:t>
                          </w:r>
                        </w:p>
                      </w:txbxContent>
                    </v:textbox>
                  </v:shape>
                </v:group>
                <v:group id="Group 18" o:spid="_x0000_s1036" style="position:absolute;left:41721;top:14892;width:14857;height:14331" coordorigin="41721,14892" coordsize="14857,1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19" o:spid="_x0000_s1037" type="#_x0000_t75" alt="חברת תעופה חדשה, אליה למזג את 3 החברות הקיימות&quot; | IAS" style="position:absolute;left:41721;top:20875;width:14857;height:8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">
                    <v:imagedata r:id="rId26" o:title="חברת תעופה חדשה, אליה למזג את 3 החברות הקיימות&quot; | IAS"/>
                  </v:shape>
                  <v:shape id="TextBox 23" o:spid="_x0000_s1038" type="#_x0000_t202" style="position:absolute;left:42404;top:14892;width:13176;height: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2003B637" w14:textId="77777777" w:rsidR="000918F3" w:rsidRDefault="000918F3" w:rsidP="000918F3">
                          <w:pPr>
                            <w:bidi/>
                            <w:jc w:val="center"/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External Company</w:t>
                          </w:r>
                        </w:p>
                      </w:txbxContent>
                    </v:textbox>
                  </v:shape>
                </v:group>
                <v:group id="Group 21" o:spid="_x0000_s1039" style="position:absolute;left:64924;top:16995;width:14907;height:12291" coordorigin="64924,16995" coordsize="14907,1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22" o:spid="_x0000_s1040" type="#_x0000_t75" alt="Requirements for a single database of beneficiaries – CEPS" style="position:absolute;left:64924;top:20938;width:14907;height:8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">
                    <v:imagedata r:id="rId27" o:title="Requirements for a single database of beneficiaries – CEPS"/>
                  </v:shape>
                  <v:shape id="TextBox 29" o:spid="_x0000_s1041" type="#_x0000_t202" style="position:absolute;left:67086;top:16995;width:9906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<v:textbox>
                      <w:txbxContent>
                        <w:p w14:paraId="49722D6D" w14:textId="77777777" w:rsidR="000918F3" w:rsidRDefault="000918F3" w:rsidP="000918F3">
                          <w:pPr>
                            <w:bidi/>
                            <w:jc w:val="center"/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DB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42" type="#_x0000_t32" style="position:absolute;left:16875;top:22346;width:14399;height:68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" strokecolor="black [3213]">
                  <v:stroke endarrow="block" endarrowwidth="wide" endarrowlength="long"/>
                  <o:lock v:ext="edit" shapetype="f"/>
                </v:shape>
                <v:shape id="Straight Arrow Connector 25" o:spid="_x0000_s1043" type="#_x0000_t32" style="position:absolute;left:16875;top:18105;width:14030;height:4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" strokecolor="black [3213]">
                  <v:stroke endarrow="block" endarrowwidth="wide" endarrowlength="long"/>
                  <o:lock v:ext="edit" shapetype="f"/>
                </v:shape>
                <v:shape id="Straight Arrow Connector 26" o:spid="_x0000_s1044" type="#_x0000_t32" style="position:absolute;left:30905;top:18105;width:10816;height:69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" strokecolor="black [3213]">
                  <v:stroke endarrow="block" endarrowwidth="wide" endarrowlength="long"/>
                  <o:lock v:ext="edit" shapetype="f"/>
                </v:shape>
                <v:shape id="Straight Arrow Connector 27" o:spid="_x0000_s1045" type="#_x0000_t32" style="position:absolute;left:31274;top:25049;width:10447;height:41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" strokecolor="black [3213]">
                  <v:stroke endarrow="block" endarrowwidth="wide" endarrowlength="long"/>
                  <o:lock v:ext="edit" shapetype="f"/>
                </v:shape>
                <v:shape id="Straight Arrow Connector 28" o:spid="_x0000_s1046" type="#_x0000_t32" style="position:absolute;left:56578;top:25049;width:8346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" strokecolor="black [3213]">
                  <v:stroke endarrow="block" endarrowwidth="wide" endarrowlength="long"/>
                  <o:lock v:ext="edit" shapetype="f"/>
                </v:shape>
                <w10:wrap type="topAndBottom" anchorx="margin"/>
              </v:group>
            </w:pict>
          </mc:Fallback>
        </mc:AlternateContent>
      </w:r>
    </w:p>
    <w:p w14:paraId="156D8D94" w14:textId="3711537F" w:rsidR="00606ED8" w:rsidRPr="00CC4BA2" w:rsidRDefault="00606ED8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799E737" w14:textId="362DC646" w:rsidR="0008487B" w:rsidRDefault="0008487B" w:rsidP="00E90B77">
      <w:pPr>
        <w:bidi/>
        <w:rPr>
          <w:rtl/>
        </w:rPr>
      </w:pPr>
    </w:p>
    <w:p w14:paraId="17C97EE7" w14:textId="77777777" w:rsidR="001F0C36" w:rsidRDefault="005423EB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/>
          <w:sz w:val="28"/>
          <w:szCs w:val="28"/>
          <w:rtl/>
          <w:lang w:bidi="he-IL"/>
        </w:rPr>
        <w:br/>
      </w:r>
      <w:r w:rsidR="00606ED8">
        <w:rPr>
          <w:rFonts w:ascii="David" w:hAnsi="David" w:cs="David" w:hint="cs"/>
          <w:sz w:val="28"/>
          <w:szCs w:val="28"/>
          <w:rtl/>
          <w:lang w:bidi="he-IL"/>
        </w:rPr>
        <w:t>כפי שניתן לראות באיור הבא הלקוח מבצע הזמנה</w:t>
      </w:r>
      <w:r w:rsidR="006917A8">
        <w:rPr>
          <w:rFonts w:ascii="David" w:hAnsi="David" w:cs="David" w:hint="cs"/>
          <w:sz w:val="28"/>
          <w:szCs w:val="28"/>
          <w:rtl/>
          <w:lang w:bidi="he-IL"/>
        </w:rPr>
        <w:t xml:space="preserve"> דרך האתר או דרך מוקד שירות הלקוחות. בשלב הבא מתבצע</w:t>
      </w:r>
      <w:r w:rsidR="001F0C36">
        <w:rPr>
          <w:rFonts w:ascii="David" w:hAnsi="David" w:cs="David" w:hint="cs"/>
          <w:sz w:val="28"/>
          <w:szCs w:val="28"/>
          <w:rtl/>
          <w:lang w:bidi="he-IL"/>
        </w:rPr>
        <w:t xml:space="preserve"> הממשק עם מערכות של ספקי התעופה והמלונאות, המידע שמגיע משרתים אלה מוצג ללקוח/נציג ובעת סגירת ההזמנה מתבצע העדכון ב-</w:t>
      </w:r>
      <w:r w:rsidR="001F0C36">
        <w:rPr>
          <w:rFonts w:ascii="David" w:hAnsi="David" w:cs="David" w:hint="cs"/>
          <w:sz w:val="28"/>
          <w:szCs w:val="28"/>
          <w:lang w:bidi="he-IL"/>
        </w:rPr>
        <w:t>DB</w:t>
      </w:r>
      <w:r w:rsidR="001F0C36">
        <w:rPr>
          <w:rFonts w:ascii="David" w:hAnsi="David" w:cs="David" w:hint="cs"/>
          <w:sz w:val="28"/>
          <w:szCs w:val="28"/>
          <w:rtl/>
          <w:lang w:bidi="he-IL"/>
        </w:rPr>
        <w:t xml:space="preserve">. </w:t>
      </w:r>
    </w:p>
    <w:p w14:paraId="728C4F5C" w14:textId="49E2B3DD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91B0E0A" w14:textId="170BE241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DF3A803" w14:textId="4781511B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71166BA" w14:textId="484148C2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B912601" w14:textId="5A6B9A93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6D15EBAA" w14:textId="77777777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603D9E8" w14:textId="6E5E3861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5DB1493" w14:textId="00B137D4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9B76D20" w14:textId="7CE22570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AC3239A" w14:textId="7B398802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6923B65A" w14:textId="1A177DD4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242ED68" w14:textId="2C9A7BE2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D8F636B" w14:textId="40E5E34D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E4DDC3C" w14:textId="680FF4F5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7353E49" w14:textId="77777777" w:rsidR="00C1304C" w:rsidRDefault="00C1304C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0DD9E86" w14:textId="77777777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43C1560" w14:textId="4CCD52B3" w:rsidR="001F0C36" w:rsidRDefault="001F0C36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lastRenderedPageBreak/>
        <w:t xml:space="preserve">שיטה זו נקראת גם ארכיטקטורה מוכוונת שרתים או באנגלית </w:t>
      </w:r>
      <w:r>
        <w:rPr>
          <w:rFonts w:ascii="David" w:hAnsi="David" w:cs="David" w:hint="cs"/>
          <w:sz w:val="28"/>
          <w:szCs w:val="28"/>
          <w:lang w:bidi="he-IL"/>
        </w:rPr>
        <w:t>SOA</w:t>
      </w:r>
      <w:r>
        <w:rPr>
          <w:rFonts w:ascii="David" w:hAnsi="David" w:cs="David" w:hint="cs"/>
          <w:sz w:val="28"/>
          <w:szCs w:val="28"/>
          <w:rtl/>
          <w:lang w:bidi="he-IL"/>
        </w:rPr>
        <w:t>. כפי שניתן לראות באיור הבא:</w:t>
      </w:r>
    </w:p>
    <w:p w14:paraId="05E80695" w14:textId="7BEA77E9" w:rsidR="001F0C36" w:rsidRDefault="000918F3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 w:rsidRPr="001F0C36">
        <w:rPr>
          <w:rFonts w:ascii="David" w:hAnsi="David" w:cs="David"/>
          <w:noProof/>
          <w:sz w:val="28"/>
          <w:szCs w:val="28"/>
          <w:rtl/>
          <w:lang w:bidi="he-IL"/>
        </w:rPr>
        <w:drawing>
          <wp:anchor distT="0" distB="0" distL="114300" distR="114300" simplePos="0" relativeHeight="251678720" behindDoc="0" locked="0" layoutInCell="1" allowOverlap="1" wp14:anchorId="26BDF354" wp14:editId="3239D8E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1781175" cy="1809750"/>
            <wp:effectExtent l="0" t="0" r="9525" b="0"/>
            <wp:wrapTopAndBottom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3" t="5356" r="11158" b="9822"/>
                    <a:stretch/>
                  </pic:blipFill>
                  <pic:spPr bwMode="auto">
                    <a:xfrm>
                      <a:off x="0" y="0"/>
                      <a:ext cx="17811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BD66DF" w14:textId="2FA5DF45" w:rsidR="005423EB" w:rsidRDefault="005423EB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  <w:r>
        <w:rPr>
          <w:rFonts w:ascii="David" w:hAnsi="David" w:cs="David"/>
          <w:sz w:val="28"/>
          <w:szCs w:val="28"/>
          <w:rtl/>
          <w:lang w:bidi="he-IL"/>
        </w:rPr>
        <w:br/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בארכיטקטורת</w:t>
      </w:r>
      <w:r w:rsidR="001F0C36" w:rsidRPr="001F0C36">
        <w:rPr>
          <w:rFonts w:ascii="David" w:hAnsi="David" w:cs="David"/>
          <w:sz w:val="28"/>
          <w:szCs w:val="28"/>
          <w:lang w:val="en-GB" w:bidi="he-IL"/>
        </w:rPr>
        <w:t xml:space="preserve"> </w:t>
      </w:r>
      <w:r w:rsidR="001F0C36" w:rsidRPr="001F0C36">
        <w:rPr>
          <w:rFonts w:ascii="David" w:hAnsi="David" w:cs="David"/>
          <w:sz w:val="28"/>
          <w:szCs w:val="28"/>
          <w:lang w:val="en-GB"/>
        </w:rPr>
        <w:t>SOA</w:t>
      </w:r>
      <w:r w:rsidR="001F0C36" w:rsidRPr="001F0C36">
        <w:rPr>
          <w:rFonts w:ascii="David" w:hAnsi="David" w:cs="David"/>
          <w:sz w:val="28"/>
          <w:szCs w:val="28"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השירותים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למעשה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אבני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הבניין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של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יישומים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.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אנלוגיה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פשטנית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המתארת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מודל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הרכבת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היישומים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מהשירותים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היא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בנייה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באמצעות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אבני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לגו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.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בתהליך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זה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מתבצע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חיבור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קל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בין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אבנים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שונות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המאפשר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הרכבת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עצמים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שונים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באמצעות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צירופים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שונים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של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אותן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אבנים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.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לשירות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עשויים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להיות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מספר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רב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של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צרכנים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.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המושג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צרכן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אינו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שווה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ערך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למושג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לקוח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שמתקיים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בארכיטקטורות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קודמות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כגון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שרת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>-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לקוח</w:t>
      </w:r>
      <w:r w:rsidR="001F0C36" w:rsidRPr="001F0C36">
        <w:rPr>
          <w:rFonts w:ascii="David" w:hAnsi="David" w:cs="David"/>
          <w:sz w:val="28"/>
          <w:szCs w:val="28"/>
          <w:lang w:val="en-GB" w:bidi="he-IL"/>
        </w:rPr>
        <w:t xml:space="preserve"> (</w:t>
      </w:r>
      <w:r w:rsidR="001F0C36" w:rsidRPr="001F0C36">
        <w:rPr>
          <w:rFonts w:ascii="David" w:hAnsi="David" w:cs="David"/>
          <w:sz w:val="28"/>
          <w:szCs w:val="28"/>
          <w:lang w:val="en-GB"/>
        </w:rPr>
        <w:t>Client-Server</w:t>
      </w:r>
      <w:r w:rsidR="001F0C36" w:rsidRPr="001F0C36">
        <w:rPr>
          <w:rFonts w:ascii="David" w:hAnsi="David" w:cs="David"/>
          <w:sz w:val="28"/>
          <w:szCs w:val="28"/>
          <w:lang w:val="en-GB" w:bidi="he-IL"/>
        </w:rPr>
        <w:t xml:space="preserve">),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זאת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משום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שלקוח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הוא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עמדת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קצה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מולה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יושב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משתמש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אנושי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,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בעוד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צרכן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עשוי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להיות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לקוח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אך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יכול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להיות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גם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שירות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אחר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.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ארכיטקטורה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מוכוונת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שירותים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משמשת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לאינטגרציה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בין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יישומים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ולבניית</w:t>
      </w:r>
      <w:r w:rsidR="001F0C36" w:rsidRPr="001F0C36">
        <w:rPr>
          <w:rFonts w:ascii="David" w:hAnsi="David" w:cs="David"/>
          <w:sz w:val="28"/>
          <w:szCs w:val="28"/>
          <w:rtl/>
          <w:lang w:val="en-GB" w:bidi="he-IL"/>
        </w:rPr>
        <w:t xml:space="preserve"> </w:t>
      </w:r>
      <w:r w:rsidR="001F0C36" w:rsidRPr="001F0C36">
        <w:rPr>
          <w:rFonts w:ascii="David" w:hAnsi="David" w:cs="David" w:hint="cs"/>
          <w:sz w:val="28"/>
          <w:szCs w:val="28"/>
          <w:rtl/>
          <w:lang w:val="en-GB" w:bidi="he-IL"/>
        </w:rPr>
        <w:t>יישומים</w:t>
      </w:r>
      <w:r w:rsidR="001F0C36" w:rsidRPr="001F0C36">
        <w:rPr>
          <w:rFonts w:ascii="David" w:hAnsi="David" w:cs="David"/>
          <w:sz w:val="28"/>
          <w:szCs w:val="28"/>
          <w:lang w:val="en-GB" w:bidi="he-IL"/>
        </w:rPr>
        <w:t>.</w:t>
      </w:r>
    </w:p>
    <w:p w14:paraId="097321A0" w14:textId="20DDBC83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7595A8B5" w14:textId="09760DA9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10F6C113" w14:textId="65599D9D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3A007437" w14:textId="3E773633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7E6722A8" w14:textId="55A988F5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63F7F7A4" w14:textId="3AE44A36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62FFC837" w14:textId="09B0D494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5FD7E923" w14:textId="7917C678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2025D2DF" w14:textId="6617706E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2C410760" w14:textId="55C4B86D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76E42388" w14:textId="293414DD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4E1130E2" w14:textId="048D3CB3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395E5666" w14:textId="732569CF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7D591378" w14:textId="5D4CEABD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6AD63025" w14:textId="3601F354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03E0A8F9" w14:textId="5CBF088F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27B84751" w14:textId="6394C172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5CCE1624" w14:textId="1F693874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4043E42D" w14:textId="55DCAD70" w:rsidR="00D454C5" w:rsidRDefault="00D454C5" w:rsidP="00E90B77">
      <w:pPr>
        <w:pStyle w:val="ContactInfo"/>
        <w:bidi/>
        <w:ind w:left="720"/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</w:pPr>
      <w:r w:rsidRPr="00D454C5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חלק ב' </w:t>
      </w:r>
      <w:r w:rsidRPr="00D454C5"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  <w:t>–</w:t>
      </w:r>
      <w:r w:rsidRPr="00D454C5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 ניתוח סיכונים</w:t>
      </w:r>
    </w:p>
    <w:p w14:paraId="0DF67E87" w14:textId="4460B68B" w:rsidR="00D454C5" w:rsidRDefault="00D454C5" w:rsidP="00E90B77">
      <w:pPr>
        <w:pStyle w:val="ContactInfo"/>
        <w:bidi/>
        <w:ind w:left="720"/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</w:pPr>
    </w:p>
    <w:p w14:paraId="4D47C07F" w14:textId="77777777" w:rsidR="00D454C5" w:rsidRPr="00D454C5" w:rsidRDefault="00D454C5" w:rsidP="00E90B77">
      <w:pPr>
        <w:pStyle w:val="ContactInfo"/>
        <w:bidi/>
        <w:ind w:left="720"/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</w:pPr>
    </w:p>
    <w:p w14:paraId="22A76F91" w14:textId="5178FB7D" w:rsidR="00C1304C" w:rsidRDefault="00D454C5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 w:rsidRPr="00D454C5">
        <w:rPr>
          <w:rFonts w:ascii="David" w:hAnsi="David" w:cs="David"/>
          <w:sz w:val="28"/>
          <w:szCs w:val="28"/>
          <w:rtl/>
          <w:lang w:bidi="he-IL"/>
        </w:rPr>
        <w:t>סיכוני סייבר מהווים חלק משמעותי מכלל הסיכונים התפעוליים אליהם</w:t>
      </w:r>
      <w:r w:rsidRPr="00D454C5">
        <w:rPr>
          <w:rFonts w:ascii="David" w:hAnsi="David" w:cs="David"/>
          <w:sz w:val="28"/>
          <w:szCs w:val="28"/>
          <w:rtl/>
        </w:rPr>
        <w:t xml:space="preserve"> </w:t>
      </w:r>
      <w:r w:rsidRPr="00D454C5">
        <w:rPr>
          <w:rFonts w:ascii="David" w:hAnsi="David" w:cs="David"/>
          <w:sz w:val="28"/>
          <w:szCs w:val="28"/>
          <w:rtl/>
          <w:lang w:bidi="he-IL"/>
        </w:rPr>
        <w:t>חשופות חברות ולהתממשותם עלולות להיות השלכות עסקיות שונות, לרבות</w:t>
      </w:r>
      <w:r w:rsidRPr="00D454C5">
        <w:rPr>
          <w:rFonts w:ascii="David" w:hAnsi="David" w:cs="David"/>
          <w:sz w:val="28"/>
          <w:szCs w:val="28"/>
          <w:lang w:bidi="he-IL"/>
        </w:rPr>
        <w:t xml:space="preserve">: </w:t>
      </w:r>
      <w:r w:rsidRPr="00D454C5">
        <w:rPr>
          <w:rFonts w:ascii="David" w:hAnsi="David" w:cs="David"/>
          <w:sz w:val="28"/>
          <w:szCs w:val="28"/>
          <w:rtl/>
          <w:lang w:bidi="he-IL"/>
        </w:rPr>
        <w:t>פגיעה במוניטין, אובדן הכנסות, חשיפה משפטית וכו</w:t>
      </w:r>
      <w:r w:rsidRPr="00D454C5">
        <w:rPr>
          <w:rFonts w:ascii="David" w:hAnsi="David" w:cs="David"/>
          <w:sz w:val="28"/>
          <w:szCs w:val="28"/>
          <w:lang w:bidi="he-IL"/>
        </w:rPr>
        <w:t xml:space="preserve">'. </w:t>
      </w:r>
      <w:r w:rsidRPr="00D454C5">
        <w:rPr>
          <w:rFonts w:ascii="David" w:hAnsi="David" w:cs="David"/>
          <w:sz w:val="28"/>
          <w:szCs w:val="28"/>
          <w:rtl/>
          <w:lang w:bidi="he-IL"/>
        </w:rPr>
        <w:t>מטרות העל של תהליך ניהול סיכוני סייבר הן הפחתת הסבירות לפגיעה</w:t>
      </w:r>
      <w:r w:rsidRPr="00D454C5">
        <w:rPr>
          <w:rFonts w:ascii="David" w:hAnsi="David" w:cs="David"/>
          <w:sz w:val="28"/>
          <w:szCs w:val="28"/>
          <w:rtl/>
        </w:rPr>
        <w:t xml:space="preserve"> </w:t>
      </w:r>
      <w:r w:rsidRPr="00D454C5">
        <w:rPr>
          <w:rFonts w:ascii="David" w:hAnsi="David" w:cs="David"/>
          <w:sz w:val="28"/>
          <w:szCs w:val="28"/>
          <w:rtl/>
          <w:lang w:bidi="he-IL"/>
        </w:rPr>
        <w:t>בתהליכים העסקיים ובמידע של הארגון כתוצאה מהתממשות סיכונים אשר</w:t>
      </w:r>
      <w:r w:rsidRPr="00D454C5">
        <w:rPr>
          <w:rFonts w:ascii="David" w:hAnsi="David" w:cs="David"/>
          <w:sz w:val="28"/>
          <w:szCs w:val="28"/>
          <w:rtl/>
        </w:rPr>
        <w:t xml:space="preserve"> </w:t>
      </w:r>
      <w:r w:rsidRPr="00D454C5">
        <w:rPr>
          <w:rFonts w:ascii="David" w:hAnsi="David" w:cs="David"/>
          <w:sz w:val="28"/>
          <w:szCs w:val="28"/>
          <w:rtl/>
          <w:lang w:bidi="he-IL"/>
        </w:rPr>
        <w:t>מקורם במרחב הסייבר, וצמצום ההשפעה עליהם, במקרה שהתממשו סיכונים</w:t>
      </w:r>
      <w:r w:rsidRPr="00D454C5">
        <w:rPr>
          <w:rFonts w:ascii="David" w:hAnsi="David" w:cs="David"/>
          <w:sz w:val="28"/>
          <w:szCs w:val="28"/>
          <w:rtl/>
        </w:rPr>
        <w:t xml:space="preserve"> </w:t>
      </w:r>
      <w:r w:rsidRPr="00D454C5">
        <w:rPr>
          <w:rFonts w:ascii="David" w:hAnsi="David" w:cs="David"/>
          <w:sz w:val="28"/>
          <w:szCs w:val="28"/>
          <w:rtl/>
          <w:lang w:bidi="he-IL"/>
        </w:rPr>
        <w:t>אלו</w:t>
      </w:r>
      <w:r w:rsidRPr="00D454C5">
        <w:rPr>
          <w:rFonts w:ascii="David" w:hAnsi="David" w:cs="David"/>
          <w:sz w:val="28"/>
          <w:szCs w:val="28"/>
          <w:lang w:bidi="he-IL"/>
        </w:rPr>
        <w:t>.</w:t>
      </w:r>
    </w:p>
    <w:p w14:paraId="2954CFB7" w14:textId="77777777" w:rsidR="0009614D" w:rsidRDefault="0009614D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lang w:bidi="he-IL"/>
        </w:rPr>
      </w:pPr>
    </w:p>
    <w:p w14:paraId="2FFB8F99" w14:textId="7A33FA97" w:rsidR="005A6BC0" w:rsidRDefault="005A6BC0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רשימת נכסים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7E1B6E4F" w14:textId="372172C2" w:rsidR="005A6BC0" w:rsidRDefault="005A6BC0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93C58B7" w14:textId="1E7E725C" w:rsidR="005A6BC0" w:rsidRDefault="005A6BC0" w:rsidP="00E90B77">
      <w:pPr>
        <w:pStyle w:val="ContactInfo"/>
        <w:numPr>
          <w:ilvl w:val="0"/>
          <w:numId w:val="25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אתר קניות מכירתי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3AF472B1" w14:textId="086330CB" w:rsidR="005A6BC0" w:rsidRDefault="005A6BC0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שם המערכת: כתובת אתר האינטרנט.</w:t>
      </w:r>
    </w:p>
    <w:p w14:paraId="60538568" w14:textId="1B66F333" w:rsidR="005A6BC0" w:rsidRDefault="005A6BC0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ייעוד המערכת: אפליקציה לרכישה מקוונת של מוצרי החברה.</w:t>
      </w:r>
    </w:p>
    <w:p w14:paraId="578CA11A" w14:textId="622D6756" w:rsidR="005A6BC0" w:rsidRDefault="005A6BC0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רגישות: מידע לקוחות, נתוני טרנזקציה, נתוני אשראי.</w:t>
      </w:r>
    </w:p>
    <w:p w14:paraId="02E232E0" w14:textId="3AC66CAE" w:rsidR="005A6BC0" w:rsidRDefault="005A6BC0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6944169E" w14:textId="1C9B6A27" w:rsidR="005A6BC0" w:rsidRDefault="005A6BC0" w:rsidP="00E90B77">
      <w:pPr>
        <w:pStyle w:val="ContactInfo"/>
        <w:numPr>
          <w:ilvl w:val="0"/>
          <w:numId w:val="25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מערכת ניהול כספים</w:t>
      </w:r>
      <w:r w:rsidR="00920B05">
        <w:rPr>
          <w:rFonts w:ascii="David" w:hAnsi="David" w:cs="David" w:hint="cs"/>
          <w:sz w:val="28"/>
          <w:szCs w:val="28"/>
          <w:rtl/>
          <w:lang w:bidi="he-IL"/>
        </w:rPr>
        <w:t xml:space="preserve"> - </w:t>
      </w:r>
    </w:p>
    <w:p w14:paraId="5F5BA1FD" w14:textId="2D15D303" w:rsidR="005A6BC0" w:rsidRDefault="005A6BC0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ייעוד: ניהול התקציב, התזרים והתמחור של החברה.</w:t>
      </w:r>
    </w:p>
    <w:p w14:paraId="394CD595" w14:textId="1D91D791" w:rsidR="005A6BC0" w:rsidRDefault="00920B05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רגישות: נתונים כספיים, נתוני חשבונאיים ופיננסים פנימיים המעידים על ביצועי החברה.</w:t>
      </w:r>
    </w:p>
    <w:p w14:paraId="7F079FC7" w14:textId="628987C8" w:rsidR="00920B05" w:rsidRDefault="00920B05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12AF279" w14:textId="2891FEBB" w:rsidR="00920B05" w:rsidRDefault="00920B05" w:rsidP="00E90B77">
      <w:pPr>
        <w:pStyle w:val="ContactInfo"/>
        <w:numPr>
          <w:ilvl w:val="0"/>
          <w:numId w:val="25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מערכת ניהול רכש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4EB1451E" w14:textId="39A7864B" w:rsidR="00920B05" w:rsidRDefault="00920B05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ייעוד: ניהול תהליכי הרכש בחברה.</w:t>
      </w:r>
    </w:p>
    <w:p w14:paraId="6AD7B63F" w14:textId="74A03451" w:rsidR="00920B05" w:rsidRDefault="00920B05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רגישות: מידע עסקי ותפעולי על החברה.</w:t>
      </w:r>
    </w:p>
    <w:p w14:paraId="4104029C" w14:textId="51E4E5D3" w:rsidR="00920B05" w:rsidRDefault="00920B05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551B09C" w14:textId="5337FFCA" w:rsidR="00920B05" w:rsidRDefault="00920B05" w:rsidP="00E90B77">
      <w:pPr>
        <w:pStyle w:val="ContactInfo"/>
        <w:numPr>
          <w:ilvl w:val="0"/>
          <w:numId w:val="25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מערכת רב ערוצית </w:t>
      </w:r>
      <w:r w:rsidR="0009614D"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25A58370" w14:textId="49CD1F4C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ייעוד: ניהול התקשורת מול לקוחות החברה.</w:t>
      </w:r>
    </w:p>
    <w:p w14:paraId="5D367129" w14:textId="4A60F575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רגישות:נתונים לקוחות ונתוני עסקאות.</w:t>
      </w:r>
    </w:p>
    <w:p w14:paraId="04B55C9B" w14:textId="4AFC4E2D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C4FEA37" w14:textId="646C05FE" w:rsidR="0009614D" w:rsidRDefault="0009614D" w:rsidP="00E90B77">
      <w:pPr>
        <w:pStyle w:val="ContactInfo"/>
        <w:numPr>
          <w:ilvl w:val="0"/>
          <w:numId w:val="25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דוא"ל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48925705" w14:textId="39471D42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ייעוד: שליחה וקבלת של הודעות וקבצים.</w:t>
      </w:r>
    </w:p>
    <w:p w14:paraId="783A3DBF" w14:textId="7B5E54AD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רגישות: מידע עסקי ותפעולי מסוגים שונים.</w:t>
      </w:r>
    </w:p>
    <w:p w14:paraId="6CE36A9B" w14:textId="6B7D9C97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CED366E" w14:textId="5914C8E6" w:rsidR="0009614D" w:rsidRDefault="0009614D" w:rsidP="00E90B77">
      <w:pPr>
        <w:pStyle w:val="ContactInfo"/>
        <w:numPr>
          <w:ilvl w:val="0"/>
          <w:numId w:val="25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שרת קבצים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3E76F4A0" w14:textId="7395415A" w:rsidR="0009614D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ייעוד: אחסון מידע וקבצים שונים.</w:t>
      </w:r>
    </w:p>
    <w:p w14:paraId="3FF90418" w14:textId="505B1672" w:rsidR="0009614D" w:rsidRPr="00D454C5" w:rsidRDefault="0009614D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רגיש: מידע הנהלה, פיתוח עסקי, נתוני לקוחות.</w:t>
      </w:r>
    </w:p>
    <w:p w14:paraId="1875C27B" w14:textId="78B29BA2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45E10395" w14:textId="35B16923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721B2C64" w14:textId="1782FFE0" w:rsidR="0009614D" w:rsidRDefault="0009614D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179EFE7B" w14:textId="77777777" w:rsidR="0009614D" w:rsidRDefault="0009614D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val="en-GB" w:bidi="he-IL"/>
        </w:rPr>
      </w:pPr>
    </w:p>
    <w:p w14:paraId="76A1B7CC" w14:textId="15A237BF" w:rsidR="00AA74C7" w:rsidRDefault="00AA74C7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רשימת איומים וזיהוי פגיעויות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3653E802" w14:textId="712DE9BB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גישה בלתי מורשית למחשבים אישיים של עובדים.</w:t>
      </w:r>
    </w:p>
    <w:p w14:paraId="096CA5D2" w14:textId="7E6FA79C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lastRenderedPageBreak/>
        <w:t>דלף כרטיסי אשראי של לקוחות החברה.</w:t>
      </w:r>
    </w:p>
    <w:p w14:paraId="1C7E1A0A" w14:textId="0F2141F2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 זמינות האתר כתוצאה מתקיפת סייבר.</w:t>
      </w:r>
    </w:p>
    <w:p w14:paraId="09EBA541" w14:textId="29E234EC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גישה לא מבוקרת של ספקים חיצוניים למערכת המלאי.</w:t>
      </w:r>
    </w:p>
    <w:p w14:paraId="66150AF0" w14:textId="24839C15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רשת אלחוטית לא מאובטחת (נתב).</w:t>
      </w:r>
    </w:p>
    <w:p w14:paraId="6807A04D" w14:textId="545F05E6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דלף נתוני לקוחות אישיים משרתי החברה.</w:t>
      </w:r>
    </w:p>
    <w:p w14:paraId="5C72320D" w14:textId="2B89B6E0" w:rsidR="00AA74C7" w:rsidRDefault="00AA74C7" w:rsidP="00E90B77">
      <w:pPr>
        <w:pStyle w:val="ContactInfo"/>
        <w:numPr>
          <w:ilvl w:val="0"/>
          <w:numId w:val="26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דלף נתוני לקוחות ממערכת התקשורת הרב ערוצית.</w:t>
      </w:r>
    </w:p>
    <w:p w14:paraId="5D3975BB" w14:textId="00667648" w:rsidR="00AA74C7" w:rsidRDefault="00AA74C7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5D4587B" w14:textId="77777777" w:rsidR="00AA74C7" w:rsidRDefault="00AA74C7" w:rsidP="00E90B77">
      <w:pPr>
        <w:pStyle w:val="ContactInfo"/>
        <w:bidi/>
        <w:jc w:val="left"/>
        <w:rPr>
          <w:rFonts w:ascii="David" w:hAnsi="David" w:cs="David"/>
          <w:sz w:val="28"/>
          <w:szCs w:val="28"/>
          <w:lang w:bidi="he-IL"/>
        </w:rPr>
      </w:pPr>
    </w:p>
    <w:p w14:paraId="6AB1C271" w14:textId="157E8003" w:rsidR="00707219" w:rsidRDefault="005A6BC0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ניתוח סיכונים (</w:t>
      </w:r>
      <w:r>
        <w:rPr>
          <w:rFonts w:ascii="David" w:hAnsi="David" w:cs="David"/>
          <w:sz w:val="28"/>
          <w:szCs w:val="28"/>
          <w:lang w:bidi="he-IL"/>
        </w:rPr>
        <w:t>Risk Register</w:t>
      </w:r>
      <w:r>
        <w:rPr>
          <w:rFonts w:ascii="David" w:hAnsi="David" w:cs="David" w:hint="cs"/>
          <w:sz w:val="28"/>
          <w:szCs w:val="28"/>
          <w:rtl/>
          <w:lang w:val="en-GB" w:bidi="he-IL"/>
        </w:rPr>
        <w:t>)</w:t>
      </w:r>
      <w:r w:rsidR="00707219" w:rsidRPr="00707219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="00AA74C7">
        <w:rPr>
          <w:rFonts w:ascii="David" w:hAnsi="David" w:cs="David" w:hint="cs"/>
          <w:sz w:val="28"/>
          <w:szCs w:val="28"/>
          <w:rtl/>
          <w:lang w:bidi="he-IL"/>
        </w:rPr>
        <w:t xml:space="preserve"> עפ"י טבלאות 14</w:t>
      </w:r>
      <w:r w:rsidR="00AA74C7">
        <w:rPr>
          <w:rFonts w:ascii="David" w:hAnsi="David" w:cs="David" w:hint="cs"/>
          <w:sz w:val="28"/>
          <w:szCs w:val="28"/>
          <w:lang w:bidi="he-IL"/>
        </w:rPr>
        <w:t>T</w:t>
      </w:r>
      <w:r w:rsidR="00AA74C7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 w:rsidR="00707219">
        <w:rPr>
          <w:rFonts w:ascii="David" w:hAnsi="David" w:cs="David"/>
          <w:sz w:val="28"/>
          <w:szCs w:val="28"/>
          <w:rtl/>
          <w:lang w:bidi="he-IL"/>
        </w:rPr>
        <w:t>–</w:t>
      </w:r>
      <w:r w:rsidR="00707219" w:rsidRPr="00707219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5215C876" w14:textId="55DF7FC8" w:rsidR="00707219" w:rsidRDefault="00707219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A35FC63" w14:textId="5AB7159C" w:rsidR="00707219" w:rsidRDefault="00707219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נתב האינטרנט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79367F52" w14:textId="52DDD338" w:rsidR="00707219" w:rsidRDefault="00707219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איומים: </w:t>
      </w:r>
      <w:r w:rsidR="00EC09DC">
        <w:rPr>
          <w:rFonts w:ascii="David" w:hAnsi="David" w:cs="David" w:hint="cs"/>
          <w:sz w:val="28"/>
          <w:szCs w:val="28"/>
          <w:rtl/>
          <w:lang w:bidi="he-IL"/>
        </w:rPr>
        <w:t>פריצת גורמים חיצוניים לנתב וגניבת מידע מהמחשבים.</w:t>
      </w:r>
    </w:p>
    <w:p w14:paraId="00DFDB6D" w14:textId="004C36F0" w:rsidR="00EC09DC" w:rsidRDefault="00EC09DC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הפקדה על גישה מינורית לנתב ע"י שינוי שם משתמש וסיסמא בתדירות גבוהה והחלפת שם הרשת.</w:t>
      </w:r>
    </w:p>
    <w:p w14:paraId="26F1A33D" w14:textId="148F991A" w:rsidR="00EC09DC" w:rsidRDefault="00EC09DC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נמוכה</w:t>
      </w:r>
    </w:p>
    <w:p w14:paraId="1F102F4F" w14:textId="77777777" w:rsidR="00EC09DC" w:rsidRDefault="00EC09DC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השלכות: גדולות</w:t>
      </w:r>
    </w:p>
    <w:p w14:paraId="4AF3A800" w14:textId="77777777" w:rsidR="00EC09DC" w:rsidRPr="00707219" w:rsidRDefault="00EC09DC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2FDCDE78" w14:textId="35D9DCFD" w:rsidR="00707219" w:rsidRPr="00EC09DC" w:rsidRDefault="00707219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1FF9A2D" w14:textId="57C0BDF6" w:rsidR="00337ED3" w:rsidRDefault="00337ED3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פריצה לשרתי החברה - </w:t>
      </w:r>
    </w:p>
    <w:p w14:paraId="0DEDAED1" w14:textId="00399439" w:rsidR="00337ED3" w:rsidRDefault="00337ED3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איומים: פריצה של האקרים לשרתי החברה וגניבת מידע על לקוחות כגון כרטיסי אשראי ופרטים אישיים.</w:t>
      </w:r>
    </w:p>
    <w:p w14:paraId="3BF80B79" w14:textId="22235630" w:rsidR="00337ED3" w:rsidRDefault="00337ED3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גישה מינורית לשרתי החברה לגורמים לא הכרחיים.</w:t>
      </w:r>
    </w:p>
    <w:p w14:paraId="40AE3B31" w14:textId="6600E5AD" w:rsidR="00337ED3" w:rsidRDefault="00337ED3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אפשרי</w:t>
      </w:r>
    </w:p>
    <w:p w14:paraId="7D257C6D" w14:textId="76F4D880" w:rsidR="00337ED3" w:rsidRDefault="00337ED3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השלכות: </w:t>
      </w:r>
      <w:r w:rsidR="001D5B11">
        <w:rPr>
          <w:rFonts w:ascii="David" w:hAnsi="David" w:cs="David" w:hint="cs"/>
          <w:sz w:val="28"/>
          <w:szCs w:val="28"/>
          <w:rtl/>
          <w:lang w:bidi="he-IL"/>
        </w:rPr>
        <w:t>גדולות מאוד</w:t>
      </w:r>
    </w:p>
    <w:p w14:paraId="4AA3C160" w14:textId="7F2B38F6" w:rsidR="00337ED3" w:rsidRDefault="00337ED3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38353D4A" w14:textId="6D7D068A" w:rsidR="00EC09DC" w:rsidRDefault="00EC09DC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070C0FC" w14:textId="0D853253" w:rsidR="00EC09DC" w:rsidRDefault="001D5B11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שרתי</w:t>
      </w:r>
      <w:r w:rsidR="0009614D">
        <w:rPr>
          <w:rFonts w:ascii="David" w:hAnsi="David" w:cs="David" w:hint="cs"/>
          <w:sz w:val="28"/>
          <w:szCs w:val="28"/>
          <w:rtl/>
          <w:lang w:bidi="he-IL"/>
        </w:rPr>
        <w:t xml:space="preserve"> חברה ושרתי קבצים פנימיים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4E294C85" w14:textId="03E1B9B7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איומים: התחממות של חדר השרתים והרס פיזי או הרס כתוצאה מאסון טבע.</w:t>
      </w:r>
    </w:p>
    <w:p w14:paraId="21695A91" w14:textId="36CFEC5C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הקפדה על מזגן קבוע בחדר השרתים ווידוא אטימות שלו.</w:t>
      </w:r>
    </w:p>
    <w:p w14:paraId="61C434C1" w14:textId="77777777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נמוכה</w:t>
      </w:r>
    </w:p>
    <w:p w14:paraId="3F28C647" w14:textId="77777777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השלכות: גדולות</w:t>
      </w:r>
    </w:p>
    <w:p w14:paraId="1A4B566E" w14:textId="61AB6734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07A3114F" w14:textId="36BD4D03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740439C" w14:textId="176E7125" w:rsidR="00AA74C7" w:rsidRDefault="00AA74C7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2F75822" w14:textId="65FCD2F6" w:rsidR="00AA74C7" w:rsidRDefault="00AA74C7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F361391" w14:textId="4899773E" w:rsidR="00AA74C7" w:rsidRDefault="00AA74C7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2806FFF" w14:textId="545567BF" w:rsidR="00AA74C7" w:rsidRDefault="00AA74C7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6B79E99E" w14:textId="3F044D6E" w:rsidR="00AA74C7" w:rsidRDefault="00AA74C7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31B58B1" w14:textId="77777777" w:rsidR="00AA74C7" w:rsidRDefault="00AA74C7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6C4A567" w14:textId="020A19FF" w:rsidR="001D5B11" w:rsidRPr="00707219" w:rsidRDefault="001D5B11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מחשבים אישיים - </w:t>
      </w:r>
    </w:p>
    <w:p w14:paraId="49AFD1A7" w14:textId="507DB364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lastRenderedPageBreak/>
        <w:t>איומים: פריצה למחשבים של עובדים בארגון ע"י גניבה והפצת מידע של לקוחות או גניבת נתונים עסקיים על החברה והפצתם או שימוש לרעה.</w:t>
      </w:r>
    </w:p>
    <w:p w14:paraId="790AD4B2" w14:textId="0F58434A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הקפדה על נהלי אבטחת מידע, סיסמאות למחשבים ו-</w:t>
      </w:r>
      <w:r>
        <w:rPr>
          <w:rFonts w:ascii="David" w:hAnsi="David" w:cs="David" w:hint="cs"/>
          <w:sz w:val="28"/>
          <w:szCs w:val="28"/>
          <w:lang w:bidi="he-IL"/>
        </w:rPr>
        <w:t>BITLOCKRER</w:t>
      </w:r>
      <w:r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2F8EB97C" w14:textId="69C0F2AF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אפשרי</w:t>
      </w:r>
    </w:p>
    <w:p w14:paraId="07BE9DED" w14:textId="77777777" w:rsidR="00AA74C7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השלכות: גדולות</w:t>
      </w:r>
      <w:r w:rsidR="00AA74C7"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0A72EDED" w14:textId="67E999D0" w:rsidR="00112322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784959A5" w14:textId="77777777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F3AC8EB" w14:textId="48A8C22E" w:rsidR="001D5B11" w:rsidRPr="00707219" w:rsidRDefault="001D5B11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מערכת רב ערוצית - </w:t>
      </w:r>
    </w:p>
    <w:p w14:paraId="5D3AA07B" w14:textId="437F4FAC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איומים: פריצה למערכת הרב ערוצית והפצת נתונים על לקוחות או גניבת מידע על לקוחות בעת שיחתם עם נציגים.</w:t>
      </w:r>
    </w:p>
    <w:p w14:paraId="2D2B88F8" w14:textId="71C34A4A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מענה: הקפדה על שם משתמש וסיסמא לכל נציג, אי השארת מחשבים של נציגים ללא השגחה, שרתי </w:t>
      </w:r>
      <w:r>
        <w:rPr>
          <w:rFonts w:ascii="David" w:hAnsi="David" w:cs="David" w:hint="cs"/>
          <w:sz w:val="28"/>
          <w:szCs w:val="28"/>
          <w:lang w:bidi="he-IL"/>
        </w:rPr>
        <w:t>ISOLATED</w:t>
      </w:r>
      <w:r>
        <w:rPr>
          <w:rFonts w:ascii="David" w:hAnsi="David" w:cs="David" w:hint="cs"/>
          <w:sz w:val="28"/>
          <w:szCs w:val="28"/>
          <w:rtl/>
          <w:lang w:bidi="he-IL"/>
        </w:rPr>
        <w:t>.</w:t>
      </w:r>
    </w:p>
    <w:p w14:paraId="7A32565A" w14:textId="77777777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אפשרי</w:t>
      </w:r>
    </w:p>
    <w:p w14:paraId="7827A6BD" w14:textId="16130803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השלכות: גדולות מאוד</w:t>
      </w:r>
    </w:p>
    <w:p w14:paraId="24349E2B" w14:textId="77777777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71F7C790" w14:textId="13310938" w:rsidR="001D5B11" w:rsidRDefault="001D5B11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E62019B" w14:textId="635A1664" w:rsidR="00291162" w:rsidRPr="00707219" w:rsidRDefault="00291162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חשבונות החברה ברשתות החברתיות - </w:t>
      </w:r>
    </w:p>
    <w:p w14:paraId="60E43D98" w14:textId="1F9DDBBF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איומים: פריצה לחשבונות החברה ברשתות החברתיות והצגת מידע שקרי ללקוחות + אובדן מידע קריטי.</w:t>
      </w:r>
    </w:p>
    <w:p w14:paraId="2F1BE974" w14:textId="6C9F6DBA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הקפדה על שם משתמש וסיסמא למספר אנשים ספציפיים בארגון וגישה מינימלית לחשבונות.</w:t>
      </w:r>
    </w:p>
    <w:p w14:paraId="5CD7DCEF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אפשרי</w:t>
      </w:r>
    </w:p>
    <w:p w14:paraId="604395D6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השלכות: גדולות מאוד</w:t>
      </w:r>
    </w:p>
    <w:p w14:paraId="1BD82ADB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5B3B5613" w14:textId="00AA7E3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42957C3" w14:textId="020555A9" w:rsidR="00291162" w:rsidRPr="00707219" w:rsidRDefault="00291162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חשבונות מייל של עובדי החברה - </w:t>
      </w:r>
    </w:p>
    <w:p w14:paraId="7118BE6C" w14:textId="6F16CF45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איומים: פריצה לחשבונות אלה וגניבת מידע עסקי על לקוחות ועל החברה ונפצתו או שימוש בו לרעה כנגד החברה.</w:t>
      </w:r>
    </w:p>
    <w:p w14:paraId="5D4E3117" w14:textId="0DC91B04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הקפדה על שם משתמש וסיסמא ונהלי אבטחת מידע כמפורט בסעיף ד'.</w:t>
      </w:r>
    </w:p>
    <w:p w14:paraId="1BBE22F0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אפשרי</w:t>
      </w:r>
    </w:p>
    <w:p w14:paraId="684F1405" w14:textId="771E33E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השלכות: גדולות </w:t>
      </w:r>
    </w:p>
    <w:p w14:paraId="3CC004EB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27B8B5F6" w14:textId="584AA16E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3487A3A" w14:textId="060BCBE9" w:rsidR="00291162" w:rsidRPr="00707219" w:rsidRDefault="00291162" w:rsidP="00E90B77">
      <w:pPr>
        <w:pStyle w:val="ContactInfo"/>
        <w:numPr>
          <w:ilvl w:val="0"/>
          <w:numId w:val="24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זמינות ותקינות אתר הבית של איסתא - </w:t>
      </w:r>
    </w:p>
    <w:p w14:paraId="3E85FF3A" w14:textId="21ADC582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איומים: פריצה של האקרים לשרתי האתר של איסתא, אי תקינות האתר למשך מספר שעות והצגת מידע כוזב ללקוחות הקצה.</w:t>
      </w:r>
    </w:p>
    <w:p w14:paraId="69DA569B" w14:textId="315510C4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מענה: גישה מינימלית לשרתי האתר ע"י מספר אנשים בארגון.</w:t>
      </w:r>
    </w:p>
    <w:p w14:paraId="2770FBDB" w14:textId="158B7BC6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סבירות: אפשרי</w:t>
      </w:r>
    </w:p>
    <w:p w14:paraId="78397AE8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השלכות: גדולות </w:t>
      </w:r>
    </w:p>
    <w:p w14:paraId="35315BB0" w14:textId="6B264F12" w:rsidR="00C1304C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רמת סיכון: גבוהה</w:t>
      </w:r>
    </w:p>
    <w:p w14:paraId="493AA658" w14:textId="6A0C5DBA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77487A7" w14:textId="4AD95E55" w:rsidR="00291162" w:rsidRDefault="00291162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lastRenderedPageBreak/>
        <w:t xml:space="preserve">נספח דירוג של טבלת סיכונים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16632F4F" w14:textId="17197F9F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tbl>
      <w:tblPr>
        <w:bidiVisual/>
        <w:tblW w:w="580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00"/>
        <w:gridCol w:w="2900"/>
      </w:tblGrid>
      <w:tr w:rsidR="00291162" w:rsidRPr="00291162" w14:paraId="22F01DA0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C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E9E9A0" w14:textId="77777777" w:rsidR="00291162" w:rsidRPr="00291162" w:rsidRDefault="00291162" w:rsidP="00E90B77">
            <w:pPr>
              <w:pStyle w:val="ContactInfo"/>
              <w:bidi/>
              <w:ind w:left="720"/>
              <w:jc w:val="left"/>
              <w:rPr>
                <w:rFonts w:ascii="David" w:hAnsi="David" w:cs="David"/>
                <w:b/>
                <w:bCs/>
                <w:sz w:val="34"/>
                <w:szCs w:val="34"/>
                <w:lang w:val="en-GB" w:bidi="he-IL"/>
              </w:rPr>
            </w:pPr>
            <w:r w:rsidRPr="00291162">
              <w:rPr>
                <w:rFonts w:ascii="David" w:hAnsi="David" w:cs="David"/>
                <w:b/>
                <w:bCs/>
                <w:sz w:val="34"/>
                <w:szCs w:val="34"/>
                <w:lang w:bidi="he-IL"/>
              </w:rPr>
              <w:t>asset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C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B4821B" w14:textId="77777777" w:rsidR="00291162" w:rsidRPr="00291162" w:rsidRDefault="00291162" w:rsidP="00E90B77">
            <w:pPr>
              <w:pStyle w:val="ContactInfo"/>
              <w:bidi/>
              <w:ind w:left="720"/>
              <w:jc w:val="left"/>
              <w:rPr>
                <w:rFonts w:ascii="David" w:hAnsi="David" w:cs="David"/>
                <w:b/>
                <w:bCs/>
                <w:sz w:val="34"/>
                <w:szCs w:val="34"/>
                <w:lang w:val="en-GB" w:bidi="he-IL"/>
              </w:rPr>
            </w:pPr>
            <w:r w:rsidRPr="00291162">
              <w:rPr>
                <w:rFonts w:ascii="David" w:hAnsi="David" w:cs="David"/>
                <w:b/>
                <w:bCs/>
                <w:sz w:val="34"/>
                <w:szCs w:val="34"/>
                <w:lang w:bidi="he-IL"/>
              </w:rPr>
              <w:t>Risk priority</w:t>
            </w:r>
          </w:p>
        </w:tc>
      </w:tr>
      <w:tr w:rsidR="00291162" w:rsidRPr="00291162" w14:paraId="225D1485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AD5877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שרתים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27C929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1</w:t>
            </w:r>
          </w:p>
        </w:tc>
      </w:tr>
      <w:tr w:rsidR="00291162" w:rsidRPr="00291162" w14:paraId="73A35BB0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E8F7FF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מאגר נתונים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EEEFD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2</w:t>
            </w:r>
          </w:p>
        </w:tc>
      </w:tr>
      <w:tr w:rsidR="00291162" w:rsidRPr="00291162" w14:paraId="0CC82814" w14:textId="77777777" w:rsidTr="00291162">
        <w:trPr>
          <w:trHeight w:val="850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0171D6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הרס של מרכז נתונים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9052C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3</w:t>
            </w:r>
          </w:p>
        </w:tc>
      </w:tr>
      <w:tr w:rsidR="00291162" w:rsidRPr="00291162" w14:paraId="68C88955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6387E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נתב אינטרנט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A22093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4</w:t>
            </w:r>
          </w:p>
        </w:tc>
      </w:tr>
      <w:tr w:rsidR="00291162" w:rsidRPr="00291162" w14:paraId="595C07C9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496B3A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מחשבים אישיים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378BF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5</w:t>
            </w:r>
          </w:p>
        </w:tc>
      </w:tr>
      <w:tr w:rsidR="00291162" w:rsidRPr="00291162" w14:paraId="4DAD682F" w14:textId="77777777" w:rsidTr="00291162">
        <w:trPr>
          <w:trHeight w:val="850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3800A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אתר הבית של איסתא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3C731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6</w:t>
            </w:r>
          </w:p>
        </w:tc>
      </w:tr>
      <w:tr w:rsidR="00291162" w:rsidRPr="00291162" w14:paraId="4ABB4373" w14:textId="77777777" w:rsidTr="00291162">
        <w:trPr>
          <w:trHeight w:val="1214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2B48F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חשבונות של החברה ברשתות חברתיות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5917E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7</w:t>
            </w:r>
          </w:p>
        </w:tc>
      </w:tr>
      <w:tr w:rsidR="00291162" w:rsidRPr="00291162" w14:paraId="68D4564E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1760DB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תקשורת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EB7AD6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8</w:t>
            </w:r>
          </w:p>
        </w:tc>
      </w:tr>
      <w:tr w:rsidR="00291162" w:rsidRPr="00291162" w14:paraId="309D3A6D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FE420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מיילים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F67C8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9</w:t>
            </w:r>
          </w:p>
        </w:tc>
      </w:tr>
      <w:tr w:rsidR="00291162" w:rsidRPr="00291162" w14:paraId="3DBECEC5" w14:textId="77777777" w:rsidTr="00291162">
        <w:trPr>
          <w:trHeight w:val="486"/>
          <w:jc w:val="center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D7281D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ציוד משרדי</w:t>
            </w:r>
          </w:p>
        </w:tc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2AA312" w14:textId="77777777" w:rsidR="00291162" w:rsidRPr="00291162" w:rsidRDefault="00291162" w:rsidP="00E90B77">
            <w:pPr>
              <w:pStyle w:val="ContactInfo"/>
              <w:bidi/>
              <w:ind w:left="720"/>
              <w:rPr>
                <w:rFonts w:ascii="David" w:hAnsi="David" w:cs="David"/>
                <w:sz w:val="28"/>
                <w:szCs w:val="28"/>
                <w:lang w:val="en-GB" w:bidi="he-IL"/>
              </w:rPr>
            </w:pPr>
            <w:r w:rsidRPr="00291162">
              <w:rPr>
                <w:rFonts w:ascii="David" w:hAnsi="David" w:cs="David"/>
                <w:sz w:val="28"/>
                <w:szCs w:val="28"/>
                <w:rtl/>
                <w:lang w:bidi="he-IL"/>
              </w:rPr>
              <w:t>10</w:t>
            </w:r>
          </w:p>
        </w:tc>
      </w:tr>
    </w:tbl>
    <w:p w14:paraId="4841B806" w14:textId="7777777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646B172" w14:textId="21123E47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3EBF7CB" w14:textId="7762FA08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B1F0363" w14:textId="5FD1B7D1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B85B860" w14:textId="23FF007C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8C26513" w14:textId="24AC3D15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EB0046D" w14:textId="41A6B379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33FF5C2" w14:textId="37C3F449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37F6211" w14:textId="78E2264D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6E44931" w14:textId="4ED8A1F6" w:rsidR="00291162" w:rsidRDefault="00291162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6AD5C133" w14:textId="6758C886" w:rsidR="00D454C5" w:rsidRDefault="00AA74C7" w:rsidP="00E90B77">
      <w:pPr>
        <w:pStyle w:val="ContactInfo"/>
        <w:bidi/>
        <w:ind w:left="360"/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</w:pPr>
      <w:r w:rsidRPr="00AA74C7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חלק ג' </w:t>
      </w:r>
      <w:r w:rsidRPr="00AA74C7"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  <w:t>–</w:t>
      </w:r>
      <w:r w:rsidRPr="00AA74C7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 אבטחת תשתיות ואבטחת הגורם האנושי</w:t>
      </w:r>
    </w:p>
    <w:p w14:paraId="54119F96" w14:textId="43240E57" w:rsidR="00AA74C7" w:rsidRDefault="00AA74C7" w:rsidP="00E90B77">
      <w:pPr>
        <w:pStyle w:val="ContactInfo"/>
        <w:bidi/>
        <w:ind w:left="360"/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</w:pPr>
    </w:p>
    <w:p w14:paraId="6F73994C" w14:textId="5FEAEA3C" w:rsidR="00E90B77" w:rsidRPr="00E90B77" w:rsidRDefault="00E90B77" w:rsidP="00E90B77">
      <w:pPr>
        <w:pStyle w:val="ContactInfo"/>
        <w:numPr>
          <w:ilvl w:val="0"/>
          <w:numId w:val="17"/>
        </w:numPr>
        <w:bidi/>
        <w:jc w:val="left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hAnsi="David" w:cs="David"/>
          <w:sz w:val="28"/>
          <w:szCs w:val="28"/>
          <w:rtl/>
          <w:lang w:bidi="he-IL"/>
        </w:rPr>
        <w:t>מודל אבטחה פיזית לארגון איסתא –</w:t>
      </w:r>
      <w:r w:rsidRPr="00E90B77">
        <w:rPr>
          <w:rFonts w:ascii="David" w:hAnsi="David" w:cs="David"/>
          <w:sz w:val="28"/>
          <w:szCs w:val="28"/>
          <w:lang w:bidi="he-IL"/>
        </w:rPr>
        <w:br/>
      </w:r>
    </w:p>
    <w:p w14:paraId="40CCED46" w14:textId="1AF063F4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שערים להולכי רגל , גדרות, מגרש חנייה, תאורה, שערים לכלי רכב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.</w:t>
      </w:r>
    </w:p>
    <w:p w14:paraId="10B7693B" w14:textId="06308D3E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דלפק קבלה, מנעולים, שער מגנו, קוראי כרטיסים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.</w:t>
      </w:r>
    </w:p>
    <w:p w14:paraId="674CA4E5" w14:textId="77777777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שומרים בכניסה לבניין משעה 07:00 עד שאחרון העובדים מסיים.</w:t>
      </w:r>
    </w:p>
    <w:p w14:paraId="025EC255" w14:textId="77777777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מערך אבטחה בכניסה לבניין – מגנומטר, בדיקת תיקים וכד.</w:t>
      </w:r>
    </w:p>
    <w:p w14:paraId="0851E1E4" w14:textId="1337478F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כרטיס כניסה לכל עובד הארגון או אם אינו עובד אז אישור כניסה מדרג בכיר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.</w:t>
      </w:r>
    </w:p>
    <w:p w14:paraId="4853A559" w14:textId="2FDE4CD7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 xml:space="preserve">מצלמות אבטחה מבוזרות 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בכל קומה</w:t>
      </w: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.</w:t>
      </w:r>
    </w:p>
    <w:p w14:paraId="4BFB16AC" w14:textId="1E8B1769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מרכז בקרה ושליטה 24/7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.</w:t>
      </w:r>
    </w:p>
    <w:p w14:paraId="25074A8B" w14:textId="210DC187" w:rsidR="00E90B77" w:rsidRPr="00E90B77" w:rsidRDefault="00E90B77" w:rsidP="00E90B77">
      <w:pPr>
        <w:numPr>
          <w:ilvl w:val="0"/>
          <w:numId w:val="34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תדריך אבטחה לשומרים כל החלפת משמרת.</w:t>
      </w:r>
    </w:p>
    <w:p w14:paraId="613FB63D" w14:textId="5C6C8032" w:rsidR="00E90B77" w:rsidRDefault="00E90B77" w:rsidP="00E90B77">
      <w:pPr>
        <w:bidi/>
        <w:spacing w:before="0" w:after="0" w:line="240" w:lineRule="auto"/>
        <w:ind w:left="1069"/>
        <w:textAlignment w:val="baseline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68498DD2" w14:textId="3FC0F8CD" w:rsidR="00E90B77" w:rsidRDefault="00E90B77" w:rsidP="00E90B77">
      <w:pPr>
        <w:bidi/>
        <w:spacing w:before="0" w:after="0" w:line="240" w:lineRule="auto"/>
        <w:ind w:left="1069"/>
        <w:textAlignment w:val="baseline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194B29F" w14:textId="2627EC10" w:rsidR="00E90B77" w:rsidRPr="00E90B77" w:rsidRDefault="00E90B77" w:rsidP="00E90B77">
      <w:pPr>
        <w:bidi/>
        <w:spacing w:before="0" w:after="0" w:line="240" w:lineRule="auto"/>
        <w:ind w:left="1069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591E29" wp14:editId="4D4AB5A6">
                <wp:simplePos x="0" y="0"/>
                <wp:positionH relativeFrom="column">
                  <wp:posOffset>638175</wp:posOffset>
                </wp:positionH>
                <wp:positionV relativeFrom="paragraph">
                  <wp:posOffset>4240530</wp:posOffset>
                </wp:positionV>
                <wp:extent cx="3933825" cy="635"/>
                <wp:effectExtent l="0" t="0" r="9525" b="825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C662A" w14:textId="5C995210" w:rsidR="00E90B77" w:rsidRPr="00057616" w:rsidRDefault="00E90B77" w:rsidP="00E90B77">
                            <w:pPr>
                              <w:pStyle w:val="af1"/>
                              <w:bidi/>
                              <w:jc w:val="center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איור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lang w:bidi="he-IL"/>
                              </w:rPr>
                              <w:instrText>SEQ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איור \* </w:instrText>
                            </w:r>
                            <w:r>
                              <w:rPr>
                                <w:lang w:bidi="he-IL"/>
                              </w:rPr>
                              <w:instrText>ARABIC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  <w:lang w:bidi="he-IL"/>
                              </w:rPr>
                              <w:t>1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he-IL"/>
                              </w:rPr>
                              <w:t xml:space="preserve"> - מערכת שליטה ובקרה אבטחתית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91E29" id="Text Box 30" o:spid="_x0000_s1047" type="#_x0000_t202" style="position:absolute;left:0;text-align:left;margin-left:50.25pt;margin-top:333.9pt;width:309.7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" stroked="f">
                <v:textbox style="mso-fit-shape-to-text:t" inset="0,0,0,0">
                  <w:txbxContent>
                    <w:p w14:paraId="3E5C662A" w14:textId="5C995210" w:rsidR="00E90B77" w:rsidRPr="00057616" w:rsidRDefault="00E90B77" w:rsidP="00E90B77">
                      <w:pPr>
                        <w:pStyle w:val="af1"/>
                        <w:bidi/>
                        <w:jc w:val="center"/>
                        <w:rPr>
                          <w:noProof/>
                          <w:color w:val="595959" w:themeColor="text1" w:themeTint="A6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איור</w:t>
                      </w:r>
                      <w:r>
                        <w:rPr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lang w:bidi="he-IL"/>
                        </w:rPr>
                        <w:instrText>SEQ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איור \* </w:instrText>
                      </w:r>
                      <w:r>
                        <w:rPr>
                          <w:lang w:bidi="he-IL"/>
                        </w:rPr>
                        <w:instrText>ARABIC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tl/>
                          <w:lang w:bidi="he-IL"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  <w:lang w:bidi="he-IL"/>
                        </w:rPr>
                        <w:t>1</w:t>
                      </w:r>
                      <w:r>
                        <w:rPr>
                          <w:rtl/>
                          <w:lang w:bidi="he-IL"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he-IL"/>
                        </w:rPr>
                        <w:t xml:space="preserve"> - מערכת שליטה ובקרה אבטחתית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787F9" wp14:editId="2FA7010B">
            <wp:simplePos x="0" y="0"/>
            <wp:positionH relativeFrom="column">
              <wp:posOffset>666750</wp:posOffset>
            </wp:positionH>
            <wp:positionV relativeFrom="paragraph">
              <wp:posOffset>325755</wp:posOffset>
            </wp:positionV>
            <wp:extent cx="3924300" cy="3924300"/>
            <wp:effectExtent l="0" t="0" r="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 xml:space="preserve"> </w:t>
      </w:r>
    </w:p>
    <w:p w14:paraId="23C3736A" w14:textId="51E8A398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 </w:t>
      </w:r>
    </w:p>
    <w:p w14:paraId="64D8EE62" w14:textId="713E2294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7C18711" w14:textId="56678864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5CE84FD9" w14:textId="574C2AC5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2011B9D6" w14:textId="6312FA4B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6A18E7E2" w14:textId="75CE75DC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87C2EE5" w14:textId="4908E88E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noProof/>
          <w:color w:val="595959"/>
          <w:sz w:val="28"/>
          <w:szCs w:val="28"/>
          <w:rtl/>
          <w:lang w:val="en-GB" w:eastAsia="en-GB" w:bidi="he-IL"/>
        </w:rPr>
        <w:drawing>
          <wp:anchor distT="0" distB="0" distL="114300" distR="114300" simplePos="0" relativeHeight="251667456" behindDoc="0" locked="0" layoutInCell="1" allowOverlap="1" wp14:anchorId="7A5C9A62" wp14:editId="0DF1C8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71950" cy="3182560"/>
            <wp:effectExtent l="0" t="0" r="0" b="0"/>
            <wp:wrapTopAndBottom/>
            <wp:docPr id="31" name="Picture 3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1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CE5AD6" wp14:editId="03B6764F">
                <wp:simplePos x="0" y="0"/>
                <wp:positionH relativeFrom="column">
                  <wp:posOffset>752475</wp:posOffset>
                </wp:positionH>
                <wp:positionV relativeFrom="paragraph">
                  <wp:posOffset>3239135</wp:posOffset>
                </wp:positionV>
                <wp:extent cx="417195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88E072" w14:textId="7C7A77E6" w:rsidR="00E90B77" w:rsidRPr="00DE352C" w:rsidRDefault="00E90B77" w:rsidP="00E90B77">
                            <w:pPr>
                              <w:pStyle w:val="af1"/>
                              <w:bidi/>
                              <w:jc w:val="center"/>
                              <w:rPr>
                                <w:rFonts w:ascii="David" w:eastAsia="Times New Roman" w:hAnsi="David" w:cs="David"/>
                                <w:noProof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איור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lang w:bidi="he-IL"/>
                              </w:rPr>
                              <w:instrText>SEQ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איור \* </w:instrText>
                            </w:r>
                            <w:r>
                              <w:rPr>
                                <w:lang w:bidi="he-IL"/>
                              </w:rPr>
                              <w:instrText>ARABIC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  <w:lang w:bidi="he-IL"/>
                              </w:rPr>
                              <w:t>2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- מיקומי מצלמות אבטחה בקומת המשרדים הראשית </w:t>
                            </w:r>
                            <w:r w:rsidRPr="00E90B77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he-IL"/>
                              </w:rPr>
                              <w:t>(מסומנות באדום)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E5AD6" id="Text Box 32" o:spid="_x0000_s1048" type="#_x0000_t202" style="position:absolute;left:0;text-align:left;margin-left:59.25pt;margin-top:255.05pt;width:328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gTeGgIAAD8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" stroked="f">
                <v:textbox style="mso-fit-shape-to-text:t" inset="0,0,0,0">
                  <w:txbxContent>
                    <w:p w14:paraId="7988E072" w14:textId="7C7A77E6" w:rsidR="00E90B77" w:rsidRPr="00DE352C" w:rsidRDefault="00E90B77" w:rsidP="00E90B77">
                      <w:pPr>
                        <w:pStyle w:val="af1"/>
                        <w:bidi/>
                        <w:jc w:val="center"/>
                        <w:rPr>
                          <w:rFonts w:ascii="David" w:eastAsia="Times New Roman" w:hAnsi="David" w:cs="David"/>
                          <w:noProof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איור</w:t>
                      </w:r>
                      <w:r>
                        <w:rPr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lang w:bidi="he-IL"/>
                        </w:rPr>
                        <w:instrText>SEQ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איור \* </w:instrText>
                      </w:r>
                      <w:r>
                        <w:rPr>
                          <w:lang w:bidi="he-IL"/>
                        </w:rPr>
                        <w:instrText>ARABIC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tl/>
                          <w:lang w:bidi="he-IL"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  <w:lang w:bidi="he-IL"/>
                        </w:rPr>
                        <w:t>2</w:t>
                      </w:r>
                      <w:r>
                        <w:rPr>
                          <w:rtl/>
                          <w:lang w:bidi="he-IL"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- מיקומי מצלמות אבטחה בקומת המשרדים הראשית </w:t>
                      </w:r>
                      <w:r w:rsidRPr="00E90B77">
                        <w:rPr>
                          <w:rFonts w:hint="cs"/>
                          <w:b/>
                          <w:bCs/>
                          <w:color w:val="FF0000"/>
                          <w:rtl/>
                          <w:lang w:bidi="he-IL"/>
                        </w:rPr>
                        <w:t>(מסומנות באדום)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824FDC2" w14:textId="5E27B7DE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53B97D87" w14:textId="61761DD1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0B62B691" w14:textId="650291C5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2E9F1C24" w14:textId="2907684C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1C38EF92" w14:textId="4F4B8436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1F1BF318" w14:textId="0E49B3A4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3C7D5ED7" w14:textId="30AC23CA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56E5D360" w14:textId="49EADF4B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52851CC8" w14:textId="57AE0B02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4AE92A36" w14:textId="6E053554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58DBBDF1" w14:textId="0112AC15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446059D3" w14:textId="3F62D656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4DC568A6" w14:textId="294C861E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7C1F042" w14:textId="662AF921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19A44939" w14:textId="4E99C834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CA24B14" w14:textId="4AC0EA1A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65E1C747" w14:textId="77777777" w:rsidR="005C4D5C" w:rsidRDefault="005C4D5C" w:rsidP="005C4D5C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060C11A" w14:textId="4ADCEEDE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18C48E32" w14:textId="3DC5337A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5154A1E4" w14:textId="36D3881D" w:rsidR="00DE09A5" w:rsidRDefault="00DE09A5" w:rsidP="00DE09A5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6C1983AB" w14:textId="77777777" w:rsidR="00DE09A5" w:rsidRDefault="00DE09A5" w:rsidP="00DE09A5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74F5AD33" w14:textId="77777777" w:rsidR="00E90B77" w:rsidRDefault="00E90B77" w:rsidP="00E90B77">
      <w:pPr>
        <w:bidi/>
        <w:spacing w:before="0" w:after="0" w:line="240" w:lineRule="auto"/>
        <w:ind w:left="360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</w:p>
    <w:p w14:paraId="22EE4354" w14:textId="77777777" w:rsidR="00E90B77" w:rsidRPr="00E90B77" w:rsidRDefault="00E90B77" w:rsidP="00E90B77">
      <w:pPr>
        <w:bidi/>
        <w:spacing w:before="0" w:after="0"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</w:pPr>
    </w:p>
    <w:p w14:paraId="1C2F76D6" w14:textId="34930962" w:rsidR="00E90B77" w:rsidRPr="00E90B77" w:rsidRDefault="00E90B77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 w:rsidRPr="00E90B77">
        <w:rPr>
          <w:rFonts w:ascii="David" w:hAnsi="David" w:cs="David"/>
          <w:sz w:val="28"/>
          <w:szCs w:val="28"/>
          <w:rtl/>
          <w:lang w:bidi="he-IL"/>
        </w:rPr>
        <w:t>אבטחת הגורם האנושי – </w:t>
      </w:r>
    </w:p>
    <w:p w14:paraId="63EEB499" w14:textId="580984F6" w:rsidR="00E90B77" w:rsidRPr="00E90B77" w:rsidRDefault="00E90B77" w:rsidP="00E90B77">
      <w:pPr>
        <w:pStyle w:val="aff6"/>
        <w:numPr>
          <w:ilvl w:val="1"/>
          <w:numId w:val="34"/>
        </w:numPr>
        <w:bidi/>
        <w:spacing w:before="0" w:after="0" w:line="240" w:lineRule="auto"/>
        <w:textAlignment w:val="baseline"/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lastRenderedPageBreak/>
        <w:t>סיווג קבוצות עובדים</w:t>
      </w:r>
      <w:r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 xml:space="preserve"> - </w:t>
      </w:r>
    </w:p>
    <w:p w14:paraId="57934F03" w14:textId="14333A01" w:rsidR="00E90B77" w:rsidRPr="00E90B77" w:rsidRDefault="00E90B77" w:rsidP="00E90B77">
      <w:p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</w:p>
    <w:p w14:paraId="494B027A" w14:textId="25D0225E" w:rsidR="00E90B77" w:rsidRPr="00E90B77" w:rsidRDefault="00E90B77" w:rsidP="00E90B77">
      <w:pPr>
        <w:pStyle w:val="aff6"/>
        <w:numPr>
          <w:ilvl w:val="0"/>
          <w:numId w:val="39"/>
        </w:num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דרג בכיר ( מנכ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"</w:t>
      </w: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ל) – הרשאה כללית</w:t>
      </w:r>
      <w:r w:rsidR="005C4D5C"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>,</w:t>
      </w: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 xml:space="preserve"> למנכ"ל יש הרשאה להתחבר לכל מחלקה ואת סיסמאות המחשבים.</w:t>
      </w:r>
    </w:p>
    <w:p w14:paraId="5DAADABC" w14:textId="1E08FF8C" w:rsidR="00E90B77" w:rsidRPr="00E90B77" w:rsidRDefault="00E90B77" w:rsidP="00E90B77">
      <w:pPr>
        <w:pStyle w:val="aff6"/>
        <w:numPr>
          <w:ilvl w:val="0"/>
          <w:numId w:val="39"/>
        </w:num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סמנכ"לי ארגון – הרשאה לפי תחום האגף כלומר סמנכ"ל כספים צריך גישה לשכר העובדים וסמנכ"ל שימור לקוחות צריך גישה לנתוני הלקוחות (טלפונים אימליים וכד).</w:t>
      </w:r>
    </w:p>
    <w:p w14:paraId="7E964505" w14:textId="2BF9A651" w:rsidR="00E90B77" w:rsidRPr="00E90B77" w:rsidRDefault="00E90B77" w:rsidP="00E90B77">
      <w:pPr>
        <w:pStyle w:val="aff6"/>
        <w:numPr>
          <w:ilvl w:val="0"/>
          <w:numId w:val="39"/>
        </w:num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מנהלי צוות – הרשאה לפי צוות ספציפי כלומר אחראי צוות פיתוח תוכנה צריך גישה למחשבי העובדים העוסקים בפיתוח.</w:t>
      </w:r>
    </w:p>
    <w:p w14:paraId="65E2D224" w14:textId="4B400335" w:rsidR="00E90B77" w:rsidRPr="00E90B77" w:rsidRDefault="00E90B77" w:rsidP="00E90B77">
      <w:pPr>
        <w:pStyle w:val="aff6"/>
        <w:numPr>
          <w:ilvl w:val="0"/>
          <w:numId w:val="39"/>
        </w:num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עובדים – הרשאה לכל מחשב אישי של העובד לפי רמת הסיווג שלו.</w:t>
      </w:r>
    </w:p>
    <w:p w14:paraId="49A49CB3" w14:textId="3CA02088" w:rsidR="00E90B77" w:rsidRPr="00E90B77" w:rsidRDefault="00E90B77" w:rsidP="00E90B77">
      <w:pPr>
        <w:pStyle w:val="aff6"/>
        <w:numPr>
          <w:ilvl w:val="0"/>
          <w:numId w:val="39"/>
        </w:num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מחלקת תשתיות – הרשאה כללית, מתן הרשאות לעובדים חדשים.</w:t>
      </w:r>
    </w:p>
    <w:p w14:paraId="4B1C4EE7" w14:textId="77777777" w:rsidR="00E90B77" w:rsidRPr="00E90B77" w:rsidRDefault="00E90B77" w:rsidP="00E90B77">
      <w:p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</w:p>
    <w:p w14:paraId="180BBF86" w14:textId="497F678F" w:rsidR="00E90B77" w:rsidRPr="00E90B77" w:rsidRDefault="00E90B77" w:rsidP="00E90B77">
      <w:pPr>
        <w:pStyle w:val="aff6"/>
        <w:numPr>
          <w:ilvl w:val="1"/>
          <w:numId w:val="34"/>
        </w:numPr>
        <w:bidi/>
        <w:spacing w:before="0" w:after="0" w:line="240" w:lineRule="auto"/>
        <w:textAlignment w:val="baseline"/>
        <w:rPr>
          <w:rFonts w:ascii="David" w:eastAsia="Times New Roman" w:hAnsi="David" w:cs="David"/>
          <w:color w:val="595959"/>
          <w:sz w:val="28"/>
          <w:szCs w:val="28"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שיטות ואמצעים ארגוניים נוספים</w:t>
      </w:r>
      <w:r>
        <w:rPr>
          <w:rFonts w:ascii="David" w:eastAsia="Times New Roman" w:hAnsi="David" w:cs="David" w:hint="cs"/>
          <w:color w:val="595959"/>
          <w:sz w:val="28"/>
          <w:szCs w:val="28"/>
          <w:rtl/>
          <w:lang w:val="en-GB" w:eastAsia="en-GB" w:bidi="he-IL"/>
        </w:rPr>
        <w:t xml:space="preserve"> - </w:t>
      </w:r>
    </w:p>
    <w:p w14:paraId="15BF35B9" w14:textId="420AC9A2" w:rsidR="00E90B77" w:rsidRPr="00E90B77" w:rsidRDefault="00E90B77" w:rsidP="00E90B77">
      <w:pPr>
        <w:bidi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rtl/>
          <w:lang w:val="en-GB" w:eastAsia="en-GB" w:bidi="he-IL"/>
        </w:rPr>
      </w:pPr>
    </w:p>
    <w:p w14:paraId="637CBCF7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ביצוע הרצאות שמטרתן לעלות את המודעות של עובדי הארגון</w:t>
      </w:r>
    </w:p>
    <w:p w14:paraId="436A49DD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קביעת נהלים ומדיניות לתהליכים עסקיים אשר נערכים דרך המייל</w:t>
      </w:r>
    </w:p>
    <w:p w14:paraId="5FA07FF8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שימוש בפתרון הגנה מתקדם עד לרמה שבה הוא חוסם את דוא"ל ההונאה עוד לפני שהוא מגיע לדואר הנכנס של העובדים.</w:t>
      </w:r>
    </w:p>
    <w:p w14:paraId="2B5A4162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השקעה בסיסמאות- איסור על שימוש חוזר באותה סיסמא.</w:t>
      </w:r>
    </w:p>
    <w:p w14:paraId="408B22D8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איסור מסירת נתונים רגישים בלי בירור ואישור של דרג בכיר.</w:t>
      </w:r>
    </w:p>
    <w:p w14:paraId="34C494EE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איסור על הוצאת חומר חסוי מהארגון, במידה ונדרש להוציא חומר כזה נדרש לקבל אישור מיוחד של הממונה לאבטחת מידע.</w:t>
      </w:r>
    </w:p>
    <w:p w14:paraId="74924DD7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עזיבת עמדת העבודה, כאשר עובד עוזב את עמדתו לכמה רגעים או בתום יום עבודתו חשוב להקפיד לבצע יציאה מסודרת מכל מערכות המחשבו או לנעול זמנית את המחשב.</w:t>
      </w:r>
    </w:p>
    <w:p w14:paraId="2BC13A13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הקפדה על קיום מדיניות שולחן נקי הכולל שולחן עבודה נקי מכל ניירת או מדיה בסיווג חסוי כולל גריסת כל נייר השייך לארגון שאין בו עוד צורך ובפרט מידע חסוי.</w:t>
      </w:r>
    </w:p>
    <w:p w14:paraId="2EDDC63E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שימוש בציוד הארגון, איסור על הכנסת גורם חיצוני למחשבי החברה כמו דיסק און קי, דיסק חיצוני, חיבור טלפון סלולרי למחשב, הורדת תוכנות כגון אנטי וירוס ושינוי הגדרת המחשב.</w:t>
      </w:r>
    </w:p>
    <w:p w14:paraId="0D0AFC1D" w14:textId="77777777" w:rsidR="00E90B77" w:rsidRPr="00E90B77" w:rsidRDefault="00E90B77" w:rsidP="00E90B77">
      <w:pPr>
        <w:numPr>
          <w:ilvl w:val="0"/>
          <w:numId w:val="38"/>
        </w:numPr>
        <w:bidi/>
        <w:spacing w:before="0" w:after="0" w:line="240" w:lineRule="auto"/>
        <w:textAlignment w:val="baseline"/>
        <w:rPr>
          <w:rFonts w:ascii="Arial" w:eastAsia="Times New Roman" w:hAnsi="Arial" w:cs="Arial"/>
          <w:color w:val="595959"/>
          <w:sz w:val="28"/>
          <w:szCs w:val="28"/>
          <w:rtl/>
          <w:lang w:val="en-GB" w:eastAsia="en-GB" w:bidi="he-IL"/>
        </w:rPr>
      </w:pPr>
      <w:r w:rsidRPr="00E90B77">
        <w:rPr>
          <w:rFonts w:ascii="David" w:eastAsia="Times New Roman" w:hAnsi="David" w:cs="David"/>
          <w:color w:val="595959"/>
          <w:sz w:val="28"/>
          <w:szCs w:val="28"/>
          <w:rtl/>
          <w:lang w:val="en-GB" w:eastAsia="en-GB" w:bidi="he-IL"/>
        </w:rPr>
        <w:t>התקנת תוכנות הגנה והצפנת מידע על ידי מחלקת אבטחת מידע.</w:t>
      </w:r>
    </w:p>
    <w:p w14:paraId="2A44C1D9" w14:textId="01E06A2E" w:rsidR="004F7763" w:rsidRDefault="00E90B77" w:rsidP="005C4D5C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  <w:r w:rsidRPr="00E90B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 w:bidi="he-IL"/>
        </w:rPr>
        <w:br/>
      </w:r>
    </w:p>
    <w:p w14:paraId="5DE7A81B" w14:textId="1B28F239" w:rsidR="004F7763" w:rsidRDefault="004F7763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9717949" w14:textId="77777777" w:rsidR="004F7763" w:rsidRDefault="004F7763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03CCCA9" w14:textId="65CF9570" w:rsidR="004F7763" w:rsidRDefault="004F7763" w:rsidP="00E90B77">
      <w:pPr>
        <w:pStyle w:val="ContactInfo"/>
        <w:bidi/>
        <w:ind w:left="360"/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</w:pPr>
      <w:r w:rsidRPr="00AA74C7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חלק 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>ד</w:t>
      </w:r>
      <w:r w:rsidRPr="00AA74C7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' </w:t>
      </w:r>
      <w:r w:rsidRPr="00AA74C7">
        <w:rPr>
          <w:rFonts w:ascii="David" w:hAnsi="David" w:cs="David"/>
          <w:b/>
          <w:bCs/>
          <w:sz w:val="28"/>
          <w:szCs w:val="28"/>
          <w:u w:val="single"/>
          <w:rtl/>
          <w:lang w:bidi="he-IL"/>
        </w:rPr>
        <w:t>–</w:t>
      </w:r>
      <w:r w:rsidRPr="00AA74C7"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 xml:space="preserve"> 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  <w:lang w:bidi="he-IL"/>
        </w:rPr>
        <w:t>היבטים משפטיים</w:t>
      </w:r>
    </w:p>
    <w:p w14:paraId="5899364E" w14:textId="08C520E9" w:rsidR="004F7763" w:rsidRDefault="004F7763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D8C4491" w14:textId="592F31CF" w:rsidR="004F7763" w:rsidRDefault="004F7763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296C8D1" w14:textId="6DA29BA4" w:rsidR="004F7763" w:rsidRDefault="004F7763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239D8BF" w14:textId="77777777" w:rsidR="004F7763" w:rsidRDefault="004F7763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lang w:bidi="he-IL"/>
        </w:rPr>
      </w:pPr>
    </w:p>
    <w:p w14:paraId="114A60D4" w14:textId="12B58418" w:rsidR="004F7763" w:rsidRDefault="004F7763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החקיקה הרלוונטית לארגון הנבחר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3075F1A0" w14:textId="77777777" w:rsidR="004F7763" w:rsidRDefault="004F7763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2D5BB27" w14:textId="16E6B09B" w:rsidR="009B0E54" w:rsidRDefault="00022267" w:rsidP="00E90B77">
      <w:pPr>
        <w:pStyle w:val="ContactInfo"/>
        <w:numPr>
          <w:ilvl w:val="0"/>
          <w:numId w:val="29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סיכונים משפטיים בשל אירועי סייבר בארגון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72F55B6D" w14:textId="55673C98" w:rsidR="00022267" w:rsidRDefault="00022267" w:rsidP="00E90B77">
      <w:pPr>
        <w:pStyle w:val="ContactInfo"/>
        <w:numPr>
          <w:ilvl w:val="0"/>
          <w:numId w:val="30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פגיעה ברצפיות התפקודית וכתוצאה מכך הפרת התחייבויות חוקיות או רגולטוריות.</w:t>
      </w:r>
    </w:p>
    <w:p w14:paraId="748C7AFE" w14:textId="3E187935" w:rsidR="00022267" w:rsidRDefault="00022267" w:rsidP="00E90B77">
      <w:pPr>
        <w:pStyle w:val="ContactInfo"/>
        <w:numPr>
          <w:ilvl w:val="0"/>
          <w:numId w:val="30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גניבת קניין רוחני ובפרט דליפת סודות מסחריים.</w:t>
      </w:r>
    </w:p>
    <w:p w14:paraId="4BEEBD9F" w14:textId="153F9EBE" w:rsidR="00022267" w:rsidRDefault="00022267" w:rsidP="00E90B77">
      <w:pPr>
        <w:pStyle w:val="ContactInfo"/>
        <w:numPr>
          <w:ilvl w:val="0"/>
          <w:numId w:val="30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הפרת דיני פרטיות במידע בשל דליפה של מידע על עובדים או לקוחות.</w:t>
      </w:r>
    </w:p>
    <w:p w14:paraId="44B9A23C" w14:textId="1923E103" w:rsidR="00022267" w:rsidRDefault="00022267" w:rsidP="00E90B77">
      <w:pPr>
        <w:pStyle w:val="ContactInfo"/>
        <w:numPr>
          <w:ilvl w:val="0"/>
          <w:numId w:val="30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פגיעה במיהמנות מערכות המידע של הארגון והיכולת להסתמך על המידע השמור.</w:t>
      </w:r>
    </w:p>
    <w:p w14:paraId="65E676A3" w14:textId="5CCAC4DB" w:rsidR="00022267" w:rsidRDefault="00022267" w:rsidP="00E90B77">
      <w:pPr>
        <w:pStyle w:val="ContactInfo"/>
        <w:numPr>
          <w:ilvl w:val="0"/>
          <w:numId w:val="29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היערכות מקדימה לטיפול באירוע סייבר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5286E939" w14:textId="343E3995" w:rsidR="00022267" w:rsidRDefault="00022267" w:rsidP="00E90B77">
      <w:pPr>
        <w:pStyle w:val="ContactInfo"/>
        <w:numPr>
          <w:ilvl w:val="0"/>
          <w:numId w:val="31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נקיטת אמצעים סבירים רלוונטיים להתמודדות עם אירוע סייבר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צעדים משמעתיים כגון קנסות ואף פיטורי עובד.</w:t>
      </w:r>
    </w:p>
    <w:p w14:paraId="5233D375" w14:textId="5D6CBF2D" w:rsidR="00022267" w:rsidRDefault="00022267" w:rsidP="00E90B77">
      <w:pPr>
        <w:pStyle w:val="ContactInfo"/>
        <w:numPr>
          <w:ilvl w:val="0"/>
          <w:numId w:val="31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עובד אשר היה שותף ונמצא אשם באירוע סייבר יועמד לוועדת משמעת תוך ארגונית.</w:t>
      </w:r>
    </w:p>
    <w:p w14:paraId="2FEF1616" w14:textId="022F23AF" w:rsidR="00022267" w:rsidRDefault="00022267" w:rsidP="00E90B77">
      <w:pPr>
        <w:pStyle w:val="ContactInfo"/>
        <w:bidi/>
        <w:ind w:left="144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6578B44F" w14:textId="2C3216B8" w:rsidR="00022267" w:rsidRDefault="00E25B19" w:rsidP="00E90B77">
      <w:pPr>
        <w:pStyle w:val="ContactInfo"/>
        <w:numPr>
          <w:ilvl w:val="0"/>
          <w:numId w:val="29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מדיניות ארגונית בהיבטי הגנת סייבר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0000EAE3" w14:textId="73107F8D" w:rsidR="00E25B19" w:rsidRDefault="00E25B19" w:rsidP="00E90B77">
      <w:pPr>
        <w:pStyle w:val="ContactInfo"/>
        <w:numPr>
          <w:ilvl w:val="0"/>
          <w:numId w:val="32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גיבוש מדיניות ארגונית ברורה המבהירה לעובדים את המותר והאסור בשימוש המערכות המידע והארגון.</w:t>
      </w:r>
    </w:p>
    <w:p w14:paraId="5AFA3C8E" w14:textId="18BA3D83" w:rsidR="00E25B19" w:rsidRDefault="00E25B19" w:rsidP="00E90B77">
      <w:pPr>
        <w:pStyle w:val="ContactInfo"/>
        <w:numPr>
          <w:ilvl w:val="0"/>
          <w:numId w:val="32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הבאת עיקרי המדיניות, לידיעת העובדים לרבות ריענון תקופתי.</w:t>
      </w:r>
    </w:p>
    <w:p w14:paraId="3BD67992" w14:textId="3E9BFEFF" w:rsidR="00E25B19" w:rsidRDefault="00E25B19" w:rsidP="00E90B77">
      <w:pPr>
        <w:pStyle w:val="ContactInfo"/>
        <w:numPr>
          <w:ilvl w:val="0"/>
          <w:numId w:val="32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הסתמכות על כללי פעולה מקובלים בתחום.</w:t>
      </w:r>
    </w:p>
    <w:p w14:paraId="01925C06" w14:textId="2F789255" w:rsidR="00E25B19" w:rsidRPr="00022267" w:rsidRDefault="00E25B19" w:rsidP="00E90B77">
      <w:pPr>
        <w:pStyle w:val="ContactInfo"/>
        <w:numPr>
          <w:ilvl w:val="0"/>
          <w:numId w:val="32"/>
        </w:numPr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>שימוש בהודעות על המסך/עדכונים/רענונים.</w:t>
      </w:r>
    </w:p>
    <w:p w14:paraId="4AC4C4BA" w14:textId="79BBE96F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8F74DAC" w14:textId="026B8D30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73142BC6" w14:textId="67E033C1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1F2E6861" w14:textId="52670EFA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6B6806F" w14:textId="326A0694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288B36F5" w14:textId="7FC80AA6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84D849B" w14:textId="10E5035B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3CBE73C1" w14:textId="716B87B4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542075E" w14:textId="1121681C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9A3AE2C" w14:textId="275DAA13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7340829" w14:textId="77777777" w:rsidR="00312E6D" w:rsidRDefault="00312E6D" w:rsidP="005C4D5C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03449478" w14:textId="79005F23" w:rsidR="009B0E54" w:rsidRDefault="009B0E54" w:rsidP="00E90B77">
      <w:pPr>
        <w:pStyle w:val="ContactInfo"/>
        <w:bidi/>
        <w:ind w:left="360"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53158D2F" w14:textId="2FA36D02" w:rsidR="009B0E54" w:rsidRDefault="009B0E54" w:rsidP="00E90B77">
      <w:pPr>
        <w:pStyle w:val="ContactInfo"/>
        <w:numPr>
          <w:ilvl w:val="0"/>
          <w:numId w:val="17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lastRenderedPageBreak/>
        <w:t xml:space="preserve">מקורות </w:t>
      </w:r>
      <w:r>
        <w:rPr>
          <w:rFonts w:ascii="David" w:hAnsi="David" w:cs="David"/>
          <w:sz w:val="28"/>
          <w:szCs w:val="28"/>
          <w:rtl/>
          <w:lang w:bidi="he-IL"/>
        </w:rPr>
        <w:t>–</w:t>
      </w:r>
      <w:r>
        <w:rPr>
          <w:rFonts w:ascii="David" w:hAnsi="David" w:cs="David" w:hint="cs"/>
          <w:sz w:val="28"/>
          <w:szCs w:val="28"/>
          <w:rtl/>
          <w:lang w:bidi="he-IL"/>
        </w:rPr>
        <w:t xml:space="preserve"> </w:t>
      </w:r>
    </w:p>
    <w:p w14:paraId="61141F75" w14:textId="2B99B527" w:rsidR="009B0E54" w:rsidRDefault="009B0E54" w:rsidP="00E90B77">
      <w:pPr>
        <w:pStyle w:val="ContactInfo"/>
        <w:bidi/>
        <w:jc w:val="left"/>
        <w:rPr>
          <w:rFonts w:ascii="David" w:hAnsi="David" w:cs="David"/>
          <w:sz w:val="28"/>
          <w:szCs w:val="28"/>
          <w:rtl/>
          <w:lang w:bidi="he-IL"/>
        </w:rPr>
      </w:pPr>
    </w:p>
    <w:p w14:paraId="42C76153" w14:textId="7C1E4DF9" w:rsidR="009B0E54" w:rsidRPr="009B0E54" w:rsidRDefault="009B0E54" w:rsidP="00E90B77">
      <w:pPr>
        <w:pStyle w:val="ContactInfo"/>
        <w:numPr>
          <w:ilvl w:val="0"/>
          <w:numId w:val="28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ספרו של </w:t>
      </w:r>
      <w:r>
        <w:rPr>
          <w:rFonts w:ascii="David" w:hAnsi="David" w:cs="David" w:hint="cs"/>
          <w:sz w:val="28"/>
          <w:szCs w:val="28"/>
          <w:lang w:bidi="he-IL"/>
        </w:rPr>
        <w:t>S</w:t>
      </w:r>
      <w:r>
        <w:rPr>
          <w:rFonts w:ascii="David" w:hAnsi="David" w:cs="David"/>
          <w:sz w:val="28"/>
          <w:szCs w:val="28"/>
          <w:lang w:bidi="he-IL"/>
        </w:rPr>
        <w:t>tallings</w:t>
      </w:r>
      <w:r>
        <w:rPr>
          <w:rFonts w:ascii="David" w:hAnsi="David" w:cs="David" w:hint="cs"/>
          <w:sz w:val="28"/>
          <w:szCs w:val="28"/>
          <w:rtl/>
          <w:lang w:val="en-GB" w:bidi="he-IL"/>
        </w:rPr>
        <w:t>, פרק 14.</w:t>
      </w:r>
    </w:p>
    <w:p w14:paraId="31A235F4" w14:textId="15E7AD1B" w:rsidR="009B0E54" w:rsidRPr="009B0E54" w:rsidRDefault="009B0E54" w:rsidP="00E90B77">
      <w:pPr>
        <w:pStyle w:val="ContactInfo"/>
        <w:numPr>
          <w:ilvl w:val="0"/>
          <w:numId w:val="28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val="en-GB" w:bidi="he-IL"/>
        </w:rPr>
        <w:t xml:space="preserve">דוגמא לסקר סיכונים באתר הממשלה, קישור - </w:t>
      </w:r>
      <w:hyperlink r:id="rId31" w:history="1">
        <w:r w:rsidRPr="001713E9">
          <w:rPr>
            <w:rStyle w:val="Hyperlink"/>
            <w:rFonts w:ascii="David" w:hAnsi="David" w:cs="David"/>
            <w:sz w:val="28"/>
            <w:szCs w:val="28"/>
            <w:lang w:val="en-GB" w:bidi="he-IL"/>
          </w:rPr>
          <w:t>https://www.gov.il/BlobFolder/policy/retailrisk/he/%D7%A1%D7%A7%D7%A8%20%D7%A1%D7%99%D7%9B%D7%95%D7%A0%D7%99%D7%9D%205.4.20.pdf</w:t>
        </w:r>
      </w:hyperlink>
    </w:p>
    <w:p w14:paraId="03A2EDDD" w14:textId="6D18E411" w:rsidR="009B0E54" w:rsidRPr="009B0E54" w:rsidRDefault="009B0E54" w:rsidP="00E90B77">
      <w:pPr>
        <w:pStyle w:val="ContactInfo"/>
        <w:numPr>
          <w:ilvl w:val="0"/>
          <w:numId w:val="28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דוגמאות לטבלאות סיכונים מאתר </w:t>
      </w:r>
      <w:proofErr w:type="spellStart"/>
      <w:r>
        <w:rPr>
          <w:rFonts w:ascii="David" w:hAnsi="David" w:cs="David"/>
          <w:sz w:val="28"/>
          <w:szCs w:val="28"/>
          <w:lang w:bidi="he-IL"/>
        </w:rPr>
        <w:t>CyberSaint</w:t>
      </w:r>
      <w:proofErr w:type="spellEnd"/>
      <w:r>
        <w:rPr>
          <w:rFonts w:ascii="David" w:hAnsi="David" w:cs="David" w:hint="cs"/>
          <w:sz w:val="28"/>
          <w:szCs w:val="28"/>
          <w:rtl/>
          <w:lang w:val="en-GB" w:bidi="he-IL"/>
        </w:rPr>
        <w:t xml:space="preserve">, בקישור - </w:t>
      </w:r>
      <w:hyperlink r:id="rId32" w:history="1">
        <w:r w:rsidRPr="001713E9">
          <w:rPr>
            <w:rStyle w:val="Hyperlink"/>
            <w:rFonts w:ascii="David" w:hAnsi="David" w:cs="David"/>
            <w:sz w:val="28"/>
            <w:szCs w:val="28"/>
            <w:lang w:val="en-GB" w:bidi="he-IL"/>
          </w:rPr>
          <w:t>https://www.cybersaint.io/blog/risk-register-examples-for-cybersecurity</w:t>
        </w:r>
      </w:hyperlink>
    </w:p>
    <w:p w14:paraId="7E810BE4" w14:textId="5C8917A5" w:rsidR="009B0E54" w:rsidRDefault="009B0E54" w:rsidP="00E90B77">
      <w:pPr>
        <w:pStyle w:val="ContactInfo"/>
        <w:numPr>
          <w:ilvl w:val="0"/>
          <w:numId w:val="28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ויקיפדיה, ארכיטקטורה מוכוונת שירותים - </w:t>
      </w:r>
      <w:hyperlink r:id="rId33" w:history="1">
        <w:r w:rsidRPr="001713E9">
          <w:rPr>
            <w:rStyle w:val="Hyperlink"/>
            <w:rFonts w:ascii="David" w:hAnsi="David" w:cs="David"/>
            <w:sz w:val="28"/>
            <w:szCs w:val="28"/>
            <w:lang w:bidi="he-IL"/>
          </w:rPr>
          <w:t>https://he.wikipedia.org/wiki/%D7%90%D7%A8%D7%9B%D7%99%D7%98%D7%A7%D7%98%D7%95%D7%A8%D7%94_%D7%9E%D7%95%D7%9B%D7%95%D7%95%D7%A0%D7%AA-%D7%A9%D7%99%D7%A8%D7%95%D7%AA%D7%99%D7%9D</w:t>
        </w:r>
      </w:hyperlink>
    </w:p>
    <w:p w14:paraId="4D098186" w14:textId="5717A50B" w:rsidR="009B0E54" w:rsidRDefault="009B0E54" w:rsidP="00E90B77">
      <w:pPr>
        <w:pStyle w:val="ContactInfo"/>
        <w:numPr>
          <w:ilvl w:val="0"/>
          <w:numId w:val="28"/>
        </w:numPr>
        <w:bidi/>
        <w:jc w:val="left"/>
        <w:rPr>
          <w:rFonts w:ascii="David" w:hAnsi="David" w:cs="David"/>
          <w:sz w:val="28"/>
          <w:szCs w:val="28"/>
          <w:lang w:bidi="he-IL"/>
        </w:rPr>
      </w:pPr>
      <w:r>
        <w:rPr>
          <w:rFonts w:ascii="David" w:hAnsi="David" w:cs="David" w:hint="cs"/>
          <w:sz w:val="28"/>
          <w:szCs w:val="28"/>
          <w:rtl/>
          <w:lang w:bidi="he-IL"/>
        </w:rPr>
        <w:t xml:space="preserve">ויקיפדיה, איסתא - </w:t>
      </w:r>
      <w:hyperlink r:id="rId34" w:anchor="%D7%94%D7%97%D7%96%D7%A7%D7%95%D7%AA" w:history="1">
        <w:r w:rsidRPr="001713E9">
          <w:rPr>
            <w:rStyle w:val="Hyperlink"/>
            <w:rFonts w:ascii="David" w:hAnsi="David" w:cs="David"/>
            <w:sz w:val="28"/>
            <w:szCs w:val="28"/>
            <w:lang w:bidi="he-IL"/>
          </w:rPr>
          <w:t>https://he.wikipedia.org/wiki/%D7%90%D7%99%D7%A1%D7%AA%D7%90_%D7%9C%D7%99%D7%99%D7%A0%D7%A1#%D7%94%D7%97%D7%96%D7%A7%D7%95%D7%AA</w:t>
        </w:r>
      </w:hyperlink>
    </w:p>
    <w:p w14:paraId="36A87342" w14:textId="77777777" w:rsidR="009B0E54" w:rsidRPr="009B0E54" w:rsidRDefault="009B0E54" w:rsidP="00E90B77">
      <w:pPr>
        <w:pStyle w:val="ContactInfo"/>
        <w:bidi/>
        <w:ind w:left="720"/>
        <w:jc w:val="left"/>
        <w:rPr>
          <w:rFonts w:ascii="David" w:hAnsi="David" w:cs="David"/>
          <w:sz w:val="28"/>
          <w:szCs w:val="28"/>
          <w:lang w:bidi="he-IL"/>
        </w:rPr>
      </w:pPr>
    </w:p>
    <w:sectPr w:rsidR="009B0E54" w:rsidRPr="009B0E54">
      <w:footerReference w:type="default" r:id="rId3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358DE" w14:textId="77777777" w:rsidR="00FF104E" w:rsidRDefault="00FF104E" w:rsidP="00C6554A">
      <w:pPr>
        <w:spacing w:before="0" w:after="0" w:line="240" w:lineRule="auto"/>
      </w:pPr>
      <w:r>
        <w:separator/>
      </w:r>
    </w:p>
  </w:endnote>
  <w:endnote w:type="continuationSeparator" w:id="0">
    <w:p w14:paraId="3067AF4B" w14:textId="77777777" w:rsidR="00FF104E" w:rsidRDefault="00FF104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961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D81636" w14:textId="433B35A4" w:rsidR="005328FF" w:rsidRDefault="005328F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D4CDFB" w14:textId="156C1115" w:rsidR="00366B70" w:rsidRDefault="00366B7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86C59" w14:textId="77777777" w:rsidR="00FF104E" w:rsidRDefault="00FF104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0356567" w14:textId="77777777" w:rsidR="00FF104E" w:rsidRDefault="00FF104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2C35B6"/>
    <w:multiLevelType w:val="hybridMultilevel"/>
    <w:tmpl w:val="5810BD44"/>
    <w:lvl w:ilvl="0" w:tplc="C0E469F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3864E22"/>
    <w:multiLevelType w:val="multilevel"/>
    <w:tmpl w:val="7B84E6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8A54C73"/>
    <w:multiLevelType w:val="hybridMultilevel"/>
    <w:tmpl w:val="34900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56331A1"/>
    <w:multiLevelType w:val="multilevel"/>
    <w:tmpl w:val="2BDCE7C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hebrew1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9E0EC3"/>
    <w:multiLevelType w:val="hybridMultilevel"/>
    <w:tmpl w:val="E71A96DE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1E5315F8"/>
    <w:multiLevelType w:val="hybridMultilevel"/>
    <w:tmpl w:val="79E82F3E"/>
    <w:lvl w:ilvl="0" w:tplc="3D04127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91CCD"/>
    <w:multiLevelType w:val="multilevel"/>
    <w:tmpl w:val="136C59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1C1114"/>
    <w:multiLevelType w:val="hybridMultilevel"/>
    <w:tmpl w:val="E3304460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2B116841"/>
    <w:multiLevelType w:val="hybridMultilevel"/>
    <w:tmpl w:val="A62C8B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E204575"/>
    <w:multiLevelType w:val="multilevel"/>
    <w:tmpl w:val="BC5A3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064978"/>
    <w:multiLevelType w:val="hybridMultilevel"/>
    <w:tmpl w:val="0D4EB614"/>
    <w:lvl w:ilvl="0" w:tplc="7A5EF46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556654"/>
    <w:multiLevelType w:val="hybridMultilevel"/>
    <w:tmpl w:val="CF1862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D47185"/>
    <w:multiLevelType w:val="hybridMultilevel"/>
    <w:tmpl w:val="C1684BF2"/>
    <w:lvl w:ilvl="0" w:tplc="FF6EDC4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2E7A10"/>
    <w:multiLevelType w:val="hybridMultilevel"/>
    <w:tmpl w:val="E146F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437A3F"/>
    <w:multiLevelType w:val="hybridMultilevel"/>
    <w:tmpl w:val="8ACAFCDC"/>
    <w:lvl w:ilvl="0" w:tplc="A022C9D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16F85"/>
    <w:multiLevelType w:val="hybridMultilevel"/>
    <w:tmpl w:val="80723812"/>
    <w:lvl w:ilvl="0" w:tplc="951013A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C202A4"/>
    <w:multiLevelType w:val="multilevel"/>
    <w:tmpl w:val="E1B22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715EEE"/>
    <w:multiLevelType w:val="multilevel"/>
    <w:tmpl w:val="40D0F5E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E541A9"/>
    <w:multiLevelType w:val="multilevel"/>
    <w:tmpl w:val="244CD266"/>
    <w:lvl w:ilvl="0">
      <w:start w:val="1"/>
      <w:numFmt w:val="hebrew1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 w15:restartNumberingAfterBreak="0">
    <w:nsid w:val="69EE0EA3"/>
    <w:multiLevelType w:val="hybridMultilevel"/>
    <w:tmpl w:val="62A6F3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A2A16E6"/>
    <w:multiLevelType w:val="hybridMultilevel"/>
    <w:tmpl w:val="3B603DEA"/>
    <w:lvl w:ilvl="0" w:tplc="ACCCAB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6DF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3496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A57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F823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E84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406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182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4637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088515F"/>
    <w:multiLevelType w:val="hybridMultilevel"/>
    <w:tmpl w:val="FAB0D3A4"/>
    <w:lvl w:ilvl="0" w:tplc="ED48A3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328B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03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00F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381A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08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380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D67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D694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8594C70"/>
    <w:multiLevelType w:val="hybridMultilevel"/>
    <w:tmpl w:val="2DC2D264"/>
    <w:lvl w:ilvl="0" w:tplc="00447A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8479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474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22FB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02F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5E13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146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E61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3815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B3F6D9F"/>
    <w:multiLevelType w:val="hybridMultilevel"/>
    <w:tmpl w:val="4E4C1FAE"/>
    <w:lvl w:ilvl="0" w:tplc="4E2A1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5"/>
  </w:num>
  <w:num w:numId="6">
    <w:abstractNumId w:val="11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6"/>
  </w:num>
  <w:num w:numId="17">
    <w:abstractNumId w:val="36"/>
  </w:num>
  <w:num w:numId="18">
    <w:abstractNumId w:val="35"/>
  </w:num>
  <w:num w:numId="19">
    <w:abstractNumId w:val="31"/>
  </w:num>
  <w:num w:numId="20">
    <w:abstractNumId w:val="23"/>
  </w:num>
  <w:num w:numId="21">
    <w:abstractNumId w:val="34"/>
  </w:num>
  <w:num w:numId="22">
    <w:abstractNumId w:val="33"/>
  </w:num>
  <w:num w:numId="23">
    <w:abstractNumId w:val="13"/>
  </w:num>
  <w:num w:numId="24">
    <w:abstractNumId w:val="27"/>
  </w:num>
  <w:num w:numId="25">
    <w:abstractNumId w:val="28"/>
  </w:num>
  <w:num w:numId="26">
    <w:abstractNumId w:val="22"/>
  </w:num>
  <w:num w:numId="27">
    <w:abstractNumId w:val="17"/>
  </w:num>
  <w:num w:numId="28">
    <w:abstractNumId w:val="24"/>
  </w:num>
  <w:num w:numId="29">
    <w:abstractNumId w:val="10"/>
  </w:num>
  <w:num w:numId="30">
    <w:abstractNumId w:val="20"/>
  </w:num>
  <w:num w:numId="31">
    <w:abstractNumId w:val="32"/>
  </w:num>
  <w:num w:numId="32">
    <w:abstractNumId w:val="16"/>
  </w:num>
  <w:num w:numId="33">
    <w:abstractNumId w:val="29"/>
  </w:num>
  <w:num w:numId="34">
    <w:abstractNumId w:val="15"/>
  </w:num>
  <w:num w:numId="35">
    <w:abstractNumId w:val="12"/>
    <w:lvlOverride w:ilvl="0">
      <w:lvl w:ilvl="0">
        <w:numFmt w:val="decimal"/>
        <w:lvlText w:val="%1."/>
        <w:lvlJc w:val="left"/>
      </w:lvl>
    </w:lvlOverride>
  </w:num>
  <w:num w:numId="36">
    <w:abstractNumId w:val="21"/>
  </w:num>
  <w:num w:numId="37">
    <w:abstractNumId w:val="18"/>
    <w:lvlOverride w:ilvl="0">
      <w:lvl w:ilvl="0">
        <w:numFmt w:val="decimal"/>
        <w:lvlText w:val="%1."/>
        <w:lvlJc w:val="left"/>
      </w:lvl>
    </w:lvlOverride>
  </w:num>
  <w:num w:numId="38">
    <w:abstractNumId w:val="30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FF"/>
    <w:rsid w:val="00022267"/>
    <w:rsid w:val="0008487B"/>
    <w:rsid w:val="000918F3"/>
    <w:rsid w:val="0009614D"/>
    <w:rsid w:val="00112322"/>
    <w:rsid w:val="001272D9"/>
    <w:rsid w:val="001D5B11"/>
    <w:rsid w:val="001F0C36"/>
    <w:rsid w:val="002554CD"/>
    <w:rsid w:val="00291162"/>
    <w:rsid w:val="00293B83"/>
    <w:rsid w:val="002B4294"/>
    <w:rsid w:val="00312E6D"/>
    <w:rsid w:val="00333D0D"/>
    <w:rsid w:val="00337ED3"/>
    <w:rsid w:val="00366B70"/>
    <w:rsid w:val="003C4B44"/>
    <w:rsid w:val="0045598A"/>
    <w:rsid w:val="004C049F"/>
    <w:rsid w:val="004F7763"/>
    <w:rsid w:val="005000E2"/>
    <w:rsid w:val="005328FF"/>
    <w:rsid w:val="005423EB"/>
    <w:rsid w:val="00567F36"/>
    <w:rsid w:val="005A6BC0"/>
    <w:rsid w:val="005C4D5C"/>
    <w:rsid w:val="00606ED8"/>
    <w:rsid w:val="00690E5F"/>
    <w:rsid w:val="006917A8"/>
    <w:rsid w:val="006A3CE7"/>
    <w:rsid w:val="00707219"/>
    <w:rsid w:val="00713D07"/>
    <w:rsid w:val="007C2FE5"/>
    <w:rsid w:val="007D2075"/>
    <w:rsid w:val="00857245"/>
    <w:rsid w:val="00920B05"/>
    <w:rsid w:val="00923116"/>
    <w:rsid w:val="009B0E54"/>
    <w:rsid w:val="00A534C1"/>
    <w:rsid w:val="00AA74C7"/>
    <w:rsid w:val="00C1304C"/>
    <w:rsid w:val="00C6554A"/>
    <w:rsid w:val="00CC2372"/>
    <w:rsid w:val="00CC4BA2"/>
    <w:rsid w:val="00CD3285"/>
    <w:rsid w:val="00CD5066"/>
    <w:rsid w:val="00D454C5"/>
    <w:rsid w:val="00DE09A5"/>
    <w:rsid w:val="00DE27E8"/>
    <w:rsid w:val="00DF524E"/>
    <w:rsid w:val="00E25B19"/>
    <w:rsid w:val="00E5746A"/>
    <w:rsid w:val="00E85439"/>
    <w:rsid w:val="00E90B77"/>
    <w:rsid w:val="00EC09DC"/>
    <w:rsid w:val="00EC36F6"/>
    <w:rsid w:val="00ED7C44"/>
    <w:rsid w:val="00F51101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AB66EF"/>
  <w15:docId w15:val="{60C6F586-E95E-4C39-8286-45B487FAA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33D0D"/>
  </w:style>
  <w:style w:type="paragraph" w:styleId="1">
    <w:name w:val="heading 1"/>
    <w:basedOn w:val="a1"/>
    <w:next w:val="a1"/>
    <w:link w:val="10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כותרת 1 תו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0">
    <w:name w:val="כותרת 2 תו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a6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6">
    <w:name w:val="כותרת טקסט תו"/>
    <w:basedOn w:val="a2"/>
    <w:link w:val="a5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a8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8">
    <w:name w:val="כותרת משנה תו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9">
    <w:name w:val="footer"/>
    <w:basedOn w:val="a1"/>
    <w:link w:val="aa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a">
    <w:name w:val="כותרת תחתונה תו"/>
    <w:basedOn w:val="a2"/>
    <w:link w:val="a9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b">
    <w:name w:val="header"/>
    <w:basedOn w:val="a1"/>
    <w:link w:val="ac"/>
    <w:uiPriority w:val="99"/>
    <w:unhideWhenUsed/>
    <w:rsid w:val="00C6554A"/>
    <w:pPr>
      <w:spacing w:before="0" w:after="0" w:line="240" w:lineRule="auto"/>
    </w:pPr>
  </w:style>
  <w:style w:type="character" w:customStyle="1" w:styleId="ac">
    <w:name w:val="כותרת עליונה תו"/>
    <w:basedOn w:val="a2"/>
    <w:link w:val="ab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0">
    <w:name w:val="כותרת 3 תו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0">
    <w:name w:val="כותרת 8 תו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כותרת 9 תו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d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e">
    <w:name w:val="Intense Quote"/>
    <w:basedOn w:val="a1"/>
    <w:next w:val="a1"/>
    <w:link w:val="af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">
    <w:name w:val="ציטוט חזק תו"/>
    <w:basedOn w:val="a2"/>
    <w:link w:val="ae"/>
    <w:uiPriority w:val="30"/>
    <w:semiHidden/>
    <w:rsid w:val="00C6554A"/>
    <w:rPr>
      <w:i/>
      <w:iCs/>
      <w:color w:val="007789" w:themeColor="accent1" w:themeShade="BF"/>
    </w:rPr>
  </w:style>
  <w:style w:type="character" w:styleId="af0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f1">
    <w:name w:val="caption"/>
    <w:basedOn w:val="a1"/>
    <w:next w:val="a1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2">
    <w:name w:val="Balloon Text"/>
    <w:basedOn w:val="a1"/>
    <w:link w:val="af3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טקסט בלונים תו"/>
    <w:basedOn w:val="a2"/>
    <w:link w:val="af2"/>
    <w:uiPriority w:val="99"/>
    <w:semiHidden/>
    <w:rsid w:val="00C6554A"/>
    <w:rPr>
      <w:rFonts w:ascii="Segoe UI" w:hAnsi="Segoe UI" w:cs="Segoe UI"/>
      <w:szCs w:val="18"/>
    </w:rPr>
  </w:style>
  <w:style w:type="paragraph" w:styleId="af4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31">
    <w:name w:val="Body Text 3"/>
    <w:basedOn w:val="a1"/>
    <w:link w:val="32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2">
    <w:name w:val="גוף טקסט 3 תו"/>
    <w:basedOn w:val="a2"/>
    <w:link w:val="31"/>
    <w:uiPriority w:val="99"/>
    <w:semiHidden/>
    <w:rsid w:val="00C6554A"/>
    <w:rPr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4">
    <w:name w:val="כניסה בגוף טקסט 3 תו"/>
    <w:basedOn w:val="a2"/>
    <w:link w:val="33"/>
    <w:uiPriority w:val="99"/>
    <w:semiHidden/>
    <w:rsid w:val="00C6554A"/>
    <w:rPr>
      <w:szCs w:val="16"/>
    </w:rPr>
  </w:style>
  <w:style w:type="character" w:styleId="af5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f7">
    <w:name w:val="טקסט הערה תו"/>
    <w:basedOn w:val="a2"/>
    <w:link w:val="af6"/>
    <w:uiPriority w:val="99"/>
    <w:semiHidden/>
    <w:rsid w:val="00C6554A"/>
    <w:rPr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6554A"/>
    <w:rPr>
      <w:b/>
      <w:bCs/>
    </w:rPr>
  </w:style>
  <w:style w:type="character" w:customStyle="1" w:styleId="af9">
    <w:name w:val="נושא הערה תו"/>
    <w:basedOn w:val="af7"/>
    <w:link w:val="af8"/>
    <w:uiPriority w:val="99"/>
    <w:semiHidden/>
    <w:rsid w:val="00C6554A"/>
    <w:rPr>
      <w:b/>
      <w:bCs/>
      <w:szCs w:val="20"/>
    </w:rPr>
  </w:style>
  <w:style w:type="paragraph" w:styleId="afa">
    <w:name w:val="Document Map"/>
    <w:basedOn w:val="a1"/>
    <w:link w:val="afb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b">
    <w:name w:val="מפת מסמך תו"/>
    <w:basedOn w:val="a2"/>
    <w:link w:val="afa"/>
    <w:uiPriority w:val="99"/>
    <w:semiHidden/>
    <w:rsid w:val="00C6554A"/>
    <w:rPr>
      <w:rFonts w:ascii="Segoe UI" w:hAnsi="Segoe UI" w:cs="Segoe UI"/>
      <w:szCs w:val="16"/>
    </w:rPr>
  </w:style>
  <w:style w:type="paragraph" w:styleId="afc">
    <w:name w:val="endnote text"/>
    <w:basedOn w:val="a1"/>
    <w:link w:val="afd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d">
    <w:name w:val="טקסט הערת סיום תו"/>
    <w:basedOn w:val="a2"/>
    <w:link w:val="afc"/>
    <w:uiPriority w:val="99"/>
    <w:semiHidden/>
    <w:rsid w:val="00C6554A"/>
    <w:rPr>
      <w:szCs w:val="20"/>
    </w:rPr>
  </w:style>
  <w:style w:type="paragraph" w:styleId="afe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f">
    <w:name w:val="footnote text"/>
    <w:basedOn w:val="a1"/>
    <w:link w:val="aff0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0">
    <w:name w:val="טקסט הערת שוליים תו"/>
    <w:basedOn w:val="a2"/>
    <w:link w:val="aff"/>
    <w:uiPriority w:val="99"/>
    <w:semiHidden/>
    <w:rsid w:val="00C6554A"/>
    <w:rPr>
      <w:szCs w:val="20"/>
    </w:rPr>
  </w:style>
  <w:style w:type="character" w:styleId="HTMLCode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מעוצב מראש תו"/>
    <w:basedOn w:val="a2"/>
    <w:link w:val="HTML0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a2"/>
    <w:uiPriority w:val="99"/>
    <w:unhideWhenUsed/>
    <w:rsid w:val="00C6554A"/>
    <w:rPr>
      <w:color w:val="835D00" w:themeColor="accent3" w:themeShade="80"/>
      <w:u w:val="single"/>
    </w:rPr>
  </w:style>
  <w:style w:type="paragraph" w:styleId="aff1">
    <w:name w:val="macro"/>
    <w:link w:val="aff2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2">
    <w:name w:val="טקסט מאקרו תו"/>
    <w:basedOn w:val="a2"/>
    <w:link w:val="aff1"/>
    <w:uiPriority w:val="99"/>
    <w:semiHidden/>
    <w:rsid w:val="00C6554A"/>
    <w:rPr>
      <w:rFonts w:ascii="Consolas" w:hAnsi="Consolas"/>
      <w:szCs w:val="20"/>
    </w:rPr>
  </w:style>
  <w:style w:type="character" w:styleId="aff3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f4">
    <w:name w:val="Plain Text"/>
    <w:basedOn w:val="a1"/>
    <w:link w:val="aff5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5">
    <w:name w:val="טקסט רגיל תו"/>
    <w:basedOn w:val="a2"/>
    <w:link w:val="aff4"/>
    <w:uiPriority w:val="99"/>
    <w:semiHidden/>
    <w:rsid w:val="00C6554A"/>
    <w:rPr>
      <w:rFonts w:ascii="Consolas" w:hAnsi="Consolas"/>
      <w:szCs w:val="21"/>
    </w:rPr>
  </w:style>
  <w:style w:type="character" w:customStyle="1" w:styleId="70">
    <w:name w:val="כותרת 7 תו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f6">
    <w:name w:val="List Paragraph"/>
    <w:basedOn w:val="a1"/>
    <w:uiPriority w:val="34"/>
    <w:unhideWhenUsed/>
    <w:qFormat/>
    <w:rsid w:val="003C4B44"/>
    <w:pPr>
      <w:ind w:left="720"/>
      <w:contextualSpacing/>
    </w:pPr>
  </w:style>
  <w:style w:type="paragraph" w:styleId="aff7">
    <w:name w:val="TOC Heading"/>
    <w:basedOn w:val="1"/>
    <w:next w:val="a1"/>
    <w:uiPriority w:val="39"/>
    <w:unhideWhenUsed/>
    <w:qFormat/>
    <w:rsid w:val="00F51101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690E5F"/>
    <w:pPr>
      <w:spacing w:before="0" w:after="100" w:line="259" w:lineRule="auto"/>
      <w:ind w:left="220"/>
    </w:pPr>
    <w:rPr>
      <w:rFonts w:eastAsiaTheme="minorEastAsia" w:cs="Times New Roman"/>
      <w:color w:val="auto"/>
    </w:rPr>
  </w:style>
  <w:style w:type="paragraph" w:styleId="TOC1">
    <w:name w:val="toc 1"/>
    <w:basedOn w:val="a1"/>
    <w:next w:val="a1"/>
    <w:autoRedefine/>
    <w:uiPriority w:val="39"/>
    <w:unhideWhenUsed/>
    <w:rsid w:val="00690E5F"/>
    <w:pPr>
      <w:spacing w:before="0" w:after="100" w:line="259" w:lineRule="auto"/>
    </w:pPr>
    <w:rPr>
      <w:rFonts w:eastAsiaTheme="minorEastAsia" w:cs="Times New Roman"/>
      <w:color w:val="auto"/>
    </w:rPr>
  </w:style>
  <w:style w:type="paragraph" w:styleId="TOC3">
    <w:name w:val="toc 3"/>
    <w:basedOn w:val="a1"/>
    <w:next w:val="a1"/>
    <w:autoRedefine/>
    <w:uiPriority w:val="39"/>
    <w:unhideWhenUsed/>
    <w:rsid w:val="00690E5F"/>
    <w:pPr>
      <w:spacing w:before="0" w:after="100" w:line="259" w:lineRule="auto"/>
      <w:ind w:left="440"/>
    </w:pPr>
    <w:rPr>
      <w:rFonts w:eastAsiaTheme="minorEastAsia" w:cs="Times New Roman"/>
      <w:color w:val="auto"/>
    </w:rPr>
  </w:style>
  <w:style w:type="character" w:styleId="aff8">
    <w:name w:val="Unresolved Mention"/>
    <w:basedOn w:val="a2"/>
    <w:uiPriority w:val="99"/>
    <w:semiHidden/>
    <w:unhideWhenUsed/>
    <w:rsid w:val="009B0E54"/>
    <w:rPr>
      <w:color w:val="605E5C"/>
      <w:shd w:val="clear" w:color="auto" w:fill="E1DFDD"/>
    </w:rPr>
  </w:style>
  <w:style w:type="paragraph" w:styleId="NormalWeb">
    <w:name w:val="Normal (Web)"/>
    <w:basedOn w:val="a1"/>
    <w:uiPriority w:val="99"/>
    <w:semiHidden/>
    <w:unhideWhenUsed/>
    <w:rsid w:val="00E90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GB" w:eastAsia="en-GB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hyperlink" Target="https://he.wikipedia.org/wiki/%D7%90%D7%99%D7%A1%D7%AA%D7%90_%D7%9C%D7%99%D7%99%D7%A0%D7%A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hyperlink" Target="https://he.wikipedia.org/wiki/%D7%90%D7%A8%D7%9B%D7%99%D7%98%D7%A7%D7%98%D7%95%D7%A8%D7%94_%D7%9E%D7%95%D7%9B%D7%95%D7%95%D7%A0%D7%AA-%D7%A9%D7%99%D7%A8%D7%95%D7%AA%D7%99%D7%9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yperlink" Target="https://www.cybersaint.io/blog/risk-register-examples-for-cybersecurit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yperlink" Target="https://www.gov.il/BlobFolder/policy/retailrisk/he/%D7%A1%D7%A7%D7%A8%20%D7%A1%D7%99%D7%9B%D7%95%D7%A0%D7%99%D7%9D%205.4.2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TAM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2390F-BB93-4FE2-829A-84DD2AC46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107</TotalTime>
  <Pages>17</Pages>
  <Words>2029</Words>
  <Characters>11571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</dc:creator>
  <cp:keywords/>
  <dc:description/>
  <cp:lastModifiedBy>Shimon Desta</cp:lastModifiedBy>
  <cp:revision>15</cp:revision>
  <dcterms:created xsi:type="dcterms:W3CDTF">2022-01-29T15:40:00Z</dcterms:created>
  <dcterms:modified xsi:type="dcterms:W3CDTF">2022-01-31T14:39:00Z</dcterms:modified>
</cp:coreProperties>
</file>